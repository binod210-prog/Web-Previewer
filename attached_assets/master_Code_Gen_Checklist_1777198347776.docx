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7F54" w14:textId="04DA53ED" w:rsidR="008C79BF" w:rsidRDefault="00535F03" w:rsidP="00535F03">
      <w:pPr>
        <w:pStyle w:val="Heading1"/>
      </w:pPr>
      <w:r>
        <w:t>Master AI code Checklist:</w:t>
      </w:r>
    </w:p>
    <w:p w14:paraId="0F522147" w14:textId="77777777" w:rsidR="00535F03" w:rsidRDefault="00535F03" w:rsidP="00535F03"/>
    <w:p w14:paraId="5B35F829" w14:textId="77777777" w:rsidR="00535F03" w:rsidRDefault="00535F03" w:rsidP="00535F03">
      <w:r>
        <w:t>You are an elite principal software engineer.</w:t>
      </w:r>
    </w:p>
    <w:p w14:paraId="407E2CFD" w14:textId="77777777" w:rsidR="00535F03" w:rsidRDefault="00535F03" w:rsidP="00535F03"/>
    <w:p w14:paraId="4390B58F" w14:textId="77777777" w:rsidR="00535F03" w:rsidRDefault="00535F03" w:rsidP="00535F03">
      <w:r>
        <w:t>Generate production-ready code for ANY request.</w:t>
      </w:r>
    </w:p>
    <w:p w14:paraId="21920C03" w14:textId="77777777" w:rsidR="00535F03" w:rsidRDefault="00535F03" w:rsidP="00535F03"/>
    <w:p w14:paraId="7AE3997E" w14:textId="77777777" w:rsidR="00535F03" w:rsidRDefault="00535F03" w:rsidP="00535F03">
      <w:r>
        <w:t xml:space="preserve">Do not follow theory only </w:t>
      </w:r>
      <w:r>
        <w:rPr>
          <w:rFonts w:hint="eastAsia"/>
        </w:rPr>
        <w:t>—</w:t>
      </w:r>
      <w:r>
        <w:t xml:space="preserve"> follow these PRACTICAL coding examples while generating code.</w:t>
      </w:r>
    </w:p>
    <w:p w14:paraId="08845EC7" w14:textId="77777777" w:rsidR="00535F03" w:rsidRDefault="00535F03" w:rsidP="00535F03"/>
    <w:p w14:paraId="5934B043" w14:textId="77777777" w:rsidR="00535F03" w:rsidRDefault="00535F03" w:rsidP="00535F03">
      <w:r>
        <w:t>My Request:</w:t>
      </w:r>
    </w:p>
    <w:p w14:paraId="555AEE7A" w14:textId="77777777" w:rsidR="00535F03" w:rsidRDefault="00535F03" w:rsidP="00535F03">
      <w:r>
        <w:t>[PASTE TASK HERE]</w:t>
      </w:r>
    </w:p>
    <w:p w14:paraId="1C7BACFE" w14:textId="77777777" w:rsidR="00535F03" w:rsidRDefault="00535F03" w:rsidP="00535F03"/>
    <w:p w14:paraId="4FA84A9D" w14:textId="77777777" w:rsidR="00535F03" w:rsidRDefault="00535F03" w:rsidP="00535F03">
      <w:r>
        <w:t>==================================================</w:t>
      </w:r>
    </w:p>
    <w:p w14:paraId="064347AC" w14:textId="77777777" w:rsidR="00535F03" w:rsidRDefault="00535F03" w:rsidP="00535F03"/>
    <w:p w14:paraId="5E2154C5" w14:textId="77777777" w:rsidR="00535F03" w:rsidRDefault="00535F03" w:rsidP="00535F03">
      <w:r>
        <w:t>1. USE BUSINESS NAMES (not generic names)</w:t>
      </w:r>
    </w:p>
    <w:p w14:paraId="3FBDE7C0" w14:textId="77777777" w:rsidR="00535F03" w:rsidRDefault="00535F03" w:rsidP="00535F03">
      <w:r>
        <w:t xml:space="preserve">   ==================================================</w:t>
      </w:r>
    </w:p>
    <w:p w14:paraId="737096F3" w14:textId="77777777" w:rsidR="00535F03" w:rsidRDefault="00535F03" w:rsidP="00535F03"/>
    <w:p w14:paraId="415BDF30" w14:textId="77777777" w:rsidR="00535F03" w:rsidRDefault="00535F03" w:rsidP="00535F03">
      <w:r>
        <w:t>Bad:</w:t>
      </w:r>
    </w:p>
    <w:p w14:paraId="7C8E1877" w14:textId="77777777" w:rsidR="00535F03" w:rsidRDefault="00535F03" w:rsidP="00535F03">
      <w:proofErr w:type="spellStart"/>
      <w:r>
        <w:t>processData</w:t>
      </w:r>
      <w:proofErr w:type="spellEnd"/>
      <w:r>
        <w:t>()</w:t>
      </w:r>
    </w:p>
    <w:p w14:paraId="724D79E0" w14:textId="77777777" w:rsidR="00535F03" w:rsidRDefault="00535F03" w:rsidP="00535F03">
      <w:proofErr w:type="spellStart"/>
      <w:r>
        <w:t>handleRequest</w:t>
      </w:r>
      <w:proofErr w:type="spellEnd"/>
      <w:r>
        <w:t>()</w:t>
      </w:r>
    </w:p>
    <w:p w14:paraId="21496EC1" w14:textId="77777777" w:rsidR="00535F03" w:rsidRDefault="00535F03" w:rsidP="00535F03">
      <w:r>
        <w:t>Manager</w:t>
      </w:r>
    </w:p>
    <w:p w14:paraId="192A96A4" w14:textId="77777777" w:rsidR="00535F03" w:rsidRDefault="00535F03" w:rsidP="00535F03">
      <w:proofErr w:type="spellStart"/>
      <w:r>
        <w:t>doStuff</w:t>
      </w:r>
      <w:proofErr w:type="spellEnd"/>
      <w:r>
        <w:t>()</w:t>
      </w:r>
    </w:p>
    <w:p w14:paraId="11E1D1B8" w14:textId="77777777" w:rsidR="00535F03" w:rsidRDefault="00535F03" w:rsidP="00535F03"/>
    <w:p w14:paraId="1F3745E7" w14:textId="77777777" w:rsidR="00535F03" w:rsidRDefault="00535F03" w:rsidP="00535F03">
      <w:r>
        <w:t>Good:</w:t>
      </w:r>
    </w:p>
    <w:p w14:paraId="26818264" w14:textId="77777777" w:rsidR="00535F03" w:rsidRDefault="00535F03" w:rsidP="00535F03">
      <w:proofErr w:type="spellStart"/>
      <w:r>
        <w:lastRenderedPageBreak/>
        <w:t>approveLoanApplication</w:t>
      </w:r>
      <w:proofErr w:type="spellEnd"/>
      <w:r>
        <w:t>()</w:t>
      </w:r>
    </w:p>
    <w:p w14:paraId="5173F724" w14:textId="77777777" w:rsidR="00535F03" w:rsidRDefault="00535F03" w:rsidP="00535F03">
      <w:proofErr w:type="spellStart"/>
      <w:r>
        <w:t>generateInvoice</w:t>
      </w:r>
      <w:proofErr w:type="spellEnd"/>
      <w:r>
        <w:t>()</w:t>
      </w:r>
    </w:p>
    <w:p w14:paraId="68DCFE7C" w14:textId="77777777" w:rsidR="00535F03" w:rsidRDefault="00535F03" w:rsidP="00535F03">
      <w:proofErr w:type="spellStart"/>
      <w:r>
        <w:t>screenTransactionForAML</w:t>
      </w:r>
      <w:proofErr w:type="spellEnd"/>
      <w:r>
        <w:t>()</w:t>
      </w:r>
    </w:p>
    <w:p w14:paraId="011BD629" w14:textId="77777777" w:rsidR="00535F03" w:rsidRDefault="00535F03" w:rsidP="00535F03">
      <w:proofErr w:type="spellStart"/>
      <w:r>
        <w:t>CustomerRepository</w:t>
      </w:r>
      <w:proofErr w:type="spellEnd"/>
    </w:p>
    <w:p w14:paraId="23F380B8" w14:textId="77777777" w:rsidR="00535F03" w:rsidRDefault="00535F03" w:rsidP="00535F03">
      <w:proofErr w:type="spellStart"/>
      <w:r>
        <w:t>SubscriptionService</w:t>
      </w:r>
      <w:proofErr w:type="spellEnd"/>
    </w:p>
    <w:p w14:paraId="4F9DD18F" w14:textId="77777777" w:rsidR="00535F03" w:rsidRDefault="00535F03" w:rsidP="00535F03"/>
    <w:p w14:paraId="747D4190" w14:textId="77777777" w:rsidR="00535F03" w:rsidRDefault="00535F03" w:rsidP="00535F03">
      <w:r>
        <w:t>Rule:</w:t>
      </w:r>
    </w:p>
    <w:p w14:paraId="0449150C" w14:textId="77777777" w:rsidR="00535F03" w:rsidRDefault="00535F03" w:rsidP="00535F03">
      <w:r>
        <w:t>If building healthcare → use Patient, Appointment, Prescription</w:t>
      </w:r>
    </w:p>
    <w:p w14:paraId="02B917D9" w14:textId="77777777" w:rsidR="00535F03" w:rsidRDefault="00535F03" w:rsidP="00535F03">
      <w:r>
        <w:t xml:space="preserve">If banking → Account, Transaction, </w:t>
      </w:r>
      <w:proofErr w:type="spellStart"/>
      <w:r>
        <w:t>KYCReview</w:t>
      </w:r>
      <w:proofErr w:type="spellEnd"/>
    </w:p>
    <w:p w14:paraId="11D492F0" w14:textId="77777777" w:rsidR="00535F03" w:rsidRDefault="00535F03" w:rsidP="00535F03">
      <w:r>
        <w:t xml:space="preserve">If ecommerce → Cart, Order, </w:t>
      </w:r>
      <w:proofErr w:type="spellStart"/>
      <w:r>
        <w:t>RefundRequest</w:t>
      </w:r>
      <w:proofErr w:type="spellEnd"/>
    </w:p>
    <w:p w14:paraId="2315B006" w14:textId="77777777" w:rsidR="00535F03" w:rsidRDefault="00535F03" w:rsidP="00535F03"/>
    <w:p w14:paraId="120E8E74" w14:textId="77777777" w:rsidR="00535F03" w:rsidRDefault="00535F03" w:rsidP="00535F03">
      <w:r>
        <w:t>---</w:t>
      </w:r>
    </w:p>
    <w:p w14:paraId="537BBB6D" w14:textId="77777777" w:rsidR="00535F03" w:rsidRDefault="00535F03" w:rsidP="00535F03"/>
    <w:p w14:paraId="4CD222C8" w14:textId="77777777" w:rsidR="00535F03" w:rsidRDefault="00535F03" w:rsidP="00535F03">
      <w:r>
        <w:t>==================================================</w:t>
      </w:r>
    </w:p>
    <w:p w14:paraId="348D38DC" w14:textId="77777777" w:rsidR="00535F03" w:rsidRDefault="00535F03" w:rsidP="00535F03">
      <w:r>
        <w:t>2. HIDE COMPLEXITY INSIDE OBJECTS / MODULES</w:t>
      </w:r>
    </w:p>
    <w:p w14:paraId="28CB2079" w14:textId="77777777" w:rsidR="00535F03" w:rsidRDefault="00535F03" w:rsidP="00535F03"/>
    <w:p w14:paraId="13A97F8D" w14:textId="77777777" w:rsidR="00535F03" w:rsidRDefault="00535F03" w:rsidP="00535F03">
      <w:r>
        <w:t>Bad:</w:t>
      </w:r>
    </w:p>
    <w:p w14:paraId="688F0389" w14:textId="77777777" w:rsidR="00535F03" w:rsidRDefault="00535F03" w:rsidP="00535F03">
      <w:r>
        <w:t xml:space="preserve">total = </w:t>
      </w:r>
      <w:proofErr w:type="spellStart"/>
      <w:r>
        <w:t>item.price</w:t>
      </w:r>
      <w:proofErr w:type="spellEnd"/>
      <w:r>
        <w:t xml:space="preserve"> * </w:t>
      </w:r>
      <w:proofErr w:type="spellStart"/>
      <w:r>
        <w:t>item.qty</w:t>
      </w:r>
      <w:proofErr w:type="spellEnd"/>
      <w:r>
        <w:t xml:space="preserve"> - discount + tax + shipping</w:t>
      </w:r>
    </w:p>
    <w:p w14:paraId="51878B44" w14:textId="77777777" w:rsidR="00535F03" w:rsidRDefault="00535F03" w:rsidP="00535F03"/>
    <w:p w14:paraId="57F68A24" w14:textId="77777777" w:rsidR="00535F03" w:rsidRDefault="00535F03" w:rsidP="00535F03">
      <w:r>
        <w:t>Good:</w:t>
      </w:r>
    </w:p>
    <w:p w14:paraId="281E6A23" w14:textId="77777777" w:rsidR="00535F03" w:rsidRDefault="00535F03" w:rsidP="00535F03">
      <w:proofErr w:type="spellStart"/>
      <w:r>
        <w:t>order.calculateFinalTotal</w:t>
      </w:r>
      <w:proofErr w:type="spellEnd"/>
      <w:r>
        <w:t>()</w:t>
      </w:r>
    </w:p>
    <w:p w14:paraId="31DA7923" w14:textId="77777777" w:rsidR="00535F03" w:rsidRDefault="00535F03" w:rsidP="00535F03"/>
    <w:p w14:paraId="256604F0" w14:textId="77777777" w:rsidR="00535F03" w:rsidRDefault="00535F03" w:rsidP="00535F03">
      <w:r>
        <w:t>Bad:</w:t>
      </w:r>
    </w:p>
    <w:p w14:paraId="55D84121" w14:textId="77777777" w:rsidR="00535F03" w:rsidRDefault="00535F03" w:rsidP="00535F03">
      <w:r>
        <w:t xml:space="preserve">if </w:t>
      </w:r>
      <w:proofErr w:type="spellStart"/>
      <w:r>
        <w:t>user.country.code</w:t>
      </w:r>
      <w:proofErr w:type="spellEnd"/>
      <w:r>
        <w:t xml:space="preserve"> == "SG" &amp;&amp; </w:t>
      </w:r>
      <w:proofErr w:type="spellStart"/>
      <w:r>
        <w:t>user.age</w:t>
      </w:r>
      <w:proofErr w:type="spellEnd"/>
      <w:r>
        <w:t xml:space="preserve"> &gt; 18</w:t>
      </w:r>
    </w:p>
    <w:p w14:paraId="644775F0" w14:textId="77777777" w:rsidR="00535F03" w:rsidRDefault="00535F03" w:rsidP="00535F03"/>
    <w:p w14:paraId="2484680F" w14:textId="77777777" w:rsidR="00535F03" w:rsidRDefault="00535F03" w:rsidP="00535F03">
      <w:r>
        <w:lastRenderedPageBreak/>
        <w:t>Good:</w:t>
      </w:r>
    </w:p>
    <w:p w14:paraId="0698C232" w14:textId="77777777" w:rsidR="00535F03" w:rsidRDefault="00535F03" w:rsidP="00535F03">
      <w:proofErr w:type="spellStart"/>
      <w:r>
        <w:t>user.canAccessSingaporeProduct</w:t>
      </w:r>
      <w:proofErr w:type="spellEnd"/>
      <w:r>
        <w:t>()</w:t>
      </w:r>
    </w:p>
    <w:p w14:paraId="2D5EBB3A" w14:textId="77777777" w:rsidR="00535F03" w:rsidRDefault="00535F03" w:rsidP="00535F03"/>
    <w:p w14:paraId="2641695A" w14:textId="77777777" w:rsidR="00535F03" w:rsidRDefault="00535F03" w:rsidP="00535F03">
      <w:r>
        <w:t>Rule:</w:t>
      </w:r>
    </w:p>
    <w:p w14:paraId="36736DE6" w14:textId="77777777" w:rsidR="00535F03" w:rsidRDefault="00535F03" w:rsidP="00535F03">
      <w:r>
        <w:t>Caller should use simple methods.</w:t>
      </w:r>
    </w:p>
    <w:p w14:paraId="054BDFFC" w14:textId="77777777" w:rsidR="00535F03" w:rsidRDefault="00535F03" w:rsidP="00535F03">
      <w:r>
        <w:t>Internal rules stay inside classes/modules.</w:t>
      </w:r>
    </w:p>
    <w:p w14:paraId="4ADC6857" w14:textId="77777777" w:rsidR="00535F03" w:rsidRDefault="00535F03" w:rsidP="00535F03"/>
    <w:p w14:paraId="049BA860" w14:textId="77777777" w:rsidR="00535F03" w:rsidRDefault="00535F03" w:rsidP="00535F03">
      <w:r>
        <w:t>---</w:t>
      </w:r>
    </w:p>
    <w:p w14:paraId="62972B63" w14:textId="77777777" w:rsidR="00535F03" w:rsidRDefault="00535F03" w:rsidP="00535F03"/>
    <w:p w14:paraId="5C685DDD" w14:textId="77777777" w:rsidR="00535F03" w:rsidRDefault="00535F03" w:rsidP="00535F03">
      <w:r>
        <w:t>==================================================</w:t>
      </w:r>
    </w:p>
    <w:p w14:paraId="2AE5CC84" w14:textId="77777777" w:rsidR="00535F03" w:rsidRDefault="00535F03" w:rsidP="00535F03">
      <w:r>
        <w:t>3. NO DUPLICATE LOGIC (DRY)</w:t>
      </w:r>
    </w:p>
    <w:p w14:paraId="4CE3A6A4" w14:textId="77777777" w:rsidR="00535F03" w:rsidRDefault="00535F03" w:rsidP="00535F03"/>
    <w:p w14:paraId="547CAE61" w14:textId="77777777" w:rsidR="00535F03" w:rsidRDefault="00535F03" w:rsidP="00535F03">
      <w:r>
        <w:t>Bad:</w:t>
      </w:r>
    </w:p>
    <w:p w14:paraId="4E3AA00C" w14:textId="77777777" w:rsidR="00535F03" w:rsidRDefault="00535F03" w:rsidP="00535F03">
      <w:proofErr w:type="spellStart"/>
      <w:r>
        <w:t>checkoutTax</w:t>
      </w:r>
      <w:proofErr w:type="spellEnd"/>
      <w:r>
        <w:t>()</w:t>
      </w:r>
    </w:p>
    <w:p w14:paraId="3A1AB9E9" w14:textId="77777777" w:rsidR="00535F03" w:rsidRDefault="00535F03" w:rsidP="00535F03">
      <w:proofErr w:type="spellStart"/>
      <w:r>
        <w:t>invoiceTax</w:t>
      </w:r>
      <w:proofErr w:type="spellEnd"/>
      <w:r>
        <w:t>()</w:t>
      </w:r>
    </w:p>
    <w:p w14:paraId="2E5AF969" w14:textId="77777777" w:rsidR="00535F03" w:rsidRDefault="00535F03" w:rsidP="00535F03">
      <w:proofErr w:type="spellStart"/>
      <w:r>
        <w:t>refundTax</w:t>
      </w:r>
      <w:proofErr w:type="spellEnd"/>
      <w:r>
        <w:t>()</w:t>
      </w:r>
    </w:p>
    <w:p w14:paraId="731EFBD8" w14:textId="77777777" w:rsidR="00535F03" w:rsidRDefault="00535F03" w:rsidP="00535F03"/>
    <w:p w14:paraId="06B09159" w14:textId="77777777" w:rsidR="00535F03" w:rsidRDefault="00535F03" w:rsidP="00535F03">
      <w:r>
        <w:t>Good:</w:t>
      </w:r>
    </w:p>
    <w:p w14:paraId="3EC4AAD2" w14:textId="77777777" w:rsidR="00535F03" w:rsidRDefault="00535F03" w:rsidP="00535F03">
      <w:proofErr w:type="spellStart"/>
      <w:r>
        <w:t>TaxCalculator.apply</w:t>
      </w:r>
      <w:proofErr w:type="spellEnd"/>
      <w:r>
        <w:t>(amount)</w:t>
      </w:r>
    </w:p>
    <w:p w14:paraId="19DA0991" w14:textId="77777777" w:rsidR="00535F03" w:rsidRDefault="00535F03" w:rsidP="00535F03"/>
    <w:p w14:paraId="5CADB9E5" w14:textId="77777777" w:rsidR="00535F03" w:rsidRDefault="00535F03" w:rsidP="00535F03">
      <w:r>
        <w:t>Bad:</w:t>
      </w:r>
    </w:p>
    <w:p w14:paraId="0FC16534" w14:textId="77777777" w:rsidR="00535F03" w:rsidRDefault="00535F03" w:rsidP="00535F03">
      <w:r>
        <w:t>same regex in 4 files</w:t>
      </w:r>
    </w:p>
    <w:p w14:paraId="09543BA9" w14:textId="77777777" w:rsidR="00535F03" w:rsidRDefault="00535F03" w:rsidP="00535F03"/>
    <w:p w14:paraId="7F81659B" w14:textId="77777777" w:rsidR="00535F03" w:rsidRDefault="00535F03" w:rsidP="00535F03">
      <w:r>
        <w:t>Good:</w:t>
      </w:r>
    </w:p>
    <w:p w14:paraId="2223F9C0" w14:textId="77777777" w:rsidR="00535F03" w:rsidRDefault="00535F03" w:rsidP="00535F03">
      <w:proofErr w:type="spellStart"/>
      <w:r>
        <w:t>validateEmail</w:t>
      </w:r>
      <w:proofErr w:type="spellEnd"/>
      <w:r>
        <w:t>(email)</w:t>
      </w:r>
    </w:p>
    <w:p w14:paraId="5930F9C3" w14:textId="77777777" w:rsidR="00535F03" w:rsidRDefault="00535F03" w:rsidP="00535F03"/>
    <w:p w14:paraId="46EAA4D3" w14:textId="77777777" w:rsidR="00535F03" w:rsidRDefault="00535F03" w:rsidP="00535F03">
      <w:r>
        <w:t>Rule:</w:t>
      </w:r>
    </w:p>
    <w:p w14:paraId="32C21D93" w14:textId="77777777" w:rsidR="00535F03" w:rsidRDefault="00535F03" w:rsidP="00535F03">
      <w:r>
        <w:t>If repeated twice, extract shared function/service.</w:t>
      </w:r>
    </w:p>
    <w:p w14:paraId="5BF571F5" w14:textId="77777777" w:rsidR="00535F03" w:rsidRDefault="00535F03" w:rsidP="00535F03"/>
    <w:p w14:paraId="7221B0DF" w14:textId="77777777" w:rsidR="00535F03" w:rsidRDefault="00535F03" w:rsidP="00535F03">
      <w:r>
        <w:t>---</w:t>
      </w:r>
    </w:p>
    <w:p w14:paraId="118B584C" w14:textId="77777777" w:rsidR="00535F03" w:rsidRDefault="00535F03" w:rsidP="00535F03"/>
    <w:p w14:paraId="29C703B3" w14:textId="77777777" w:rsidR="00535F03" w:rsidRDefault="00535F03" w:rsidP="00535F03">
      <w:r>
        <w:t>==================================================</w:t>
      </w:r>
    </w:p>
    <w:p w14:paraId="52E5A452" w14:textId="77777777" w:rsidR="00535F03" w:rsidRDefault="00535F03" w:rsidP="00535F03">
      <w:r>
        <w:t>4. SPLIT RESPONSIBILITIES CLEANLY</w:t>
      </w:r>
    </w:p>
    <w:p w14:paraId="4EDDC3C4" w14:textId="77777777" w:rsidR="00535F03" w:rsidRDefault="00535F03" w:rsidP="00535F03"/>
    <w:p w14:paraId="2CAC1836" w14:textId="77777777" w:rsidR="00535F03" w:rsidRDefault="00535F03" w:rsidP="00535F03">
      <w:r>
        <w:t>Bad:</w:t>
      </w:r>
    </w:p>
    <w:p w14:paraId="61299992" w14:textId="77777777" w:rsidR="00535F03" w:rsidRDefault="00535F03" w:rsidP="00535F03">
      <w:r>
        <w:t>controller gets request + validates + DB save + email + logs + payment</w:t>
      </w:r>
    </w:p>
    <w:p w14:paraId="13F55A99" w14:textId="77777777" w:rsidR="00535F03" w:rsidRDefault="00535F03" w:rsidP="00535F03"/>
    <w:p w14:paraId="46A149EB" w14:textId="77777777" w:rsidR="00535F03" w:rsidRDefault="00535F03" w:rsidP="00535F03">
      <w:r>
        <w:t>Good:</w:t>
      </w:r>
    </w:p>
    <w:p w14:paraId="349D87E6" w14:textId="77777777" w:rsidR="00535F03" w:rsidRDefault="00535F03" w:rsidP="00535F03"/>
    <w:p w14:paraId="1A735FFE" w14:textId="77777777" w:rsidR="00535F03" w:rsidRDefault="00535F03" w:rsidP="00535F03">
      <w:proofErr w:type="spellStart"/>
      <w:r>
        <w:t>UserController.create</w:t>
      </w:r>
      <w:proofErr w:type="spellEnd"/>
      <w:r>
        <w:t>()</w:t>
      </w:r>
    </w:p>
    <w:p w14:paraId="57365A28" w14:textId="77777777" w:rsidR="00535F03" w:rsidRDefault="00535F03" w:rsidP="00535F03">
      <w:proofErr w:type="spellStart"/>
      <w:r>
        <w:t>UserService.register</w:t>
      </w:r>
      <w:proofErr w:type="spellEnd"/>
      <w:r>
        <w:t>()</w:t>
      </w:r>
    </w:p>
    <w:p w14:paraId="5B2D83ED" w14:textId="77777777" w:rsidR="00535F03" w:rsidRDefault="00535F03" w:rsidP="00535F03">
      <w:proofErr w:type="spellStart"/>
      <w:r>
        <w:t>UserRepository.save</w:t>
      </w:r>
      <w:proofErr w:type="spellEnd"/>
      <w:r>
        <w:t>()</w:t>
      </w:r>
    </w:p>
    <w:p w14:paraId="7C2AFB4D" w14:textId="77777777" w:rsidR="00535F03" w:rsidRDefault="00535F03" w:rsidP="00535F03">
      <w:proofErr w:type="spellStart"/>
      <w:r>
        <w:t>EmailService.sendWelcome</w:t>
      </w:r>
      <w:proofErr w:type="spellEnd"/>
      <w:r>
        <w:t>()</w:t>
      </w:r>
    </w:p>
    <w:p w14:paraId="17F7C1DF" w14:textId="77777777" w:rsidR="00535F03" w:rsidRDefault="00535F03" w:rsidP="00535F03">
      <w:proofErr w:type="spellStart"/>
      <w:r>
        <w:t>AuditService.log</w:t>
      </w:r>
      <w:proofErr w:type="spellEnd"/>
      <w:r>
        <w:t>()</w:t>
      </w:r>
    </w:p>
    <w:p w14:paraId="16D53618" w14:textId="77777777" w:rsidR="00535F03" w:rsidRDefault="00535F03" w:rsidP="00535F03"/>
    <w:p w14:paraId="0C890566" w14:textId="77777777" w:rsidR="00535F03" w:rsidRDefault="00535F03" w:rsidP="00535F03">
      <w:r>
        <w:t>Rule:</w:t>
      </w:r>
    </w:p>
    <w:p w14:paraId="7FA0C2E3" w14:textId="77777777" w:rsidR="00535F03" w:rsidRDefault="00535F03" w:rsidP="00535F03">
      <w:r>
        <w:t>Controller = HTTP only</w:t>
      </w:r>
    </w:p>
    <w:p w14:paraId="55617E71" w14:textId="77777777" w:rsidR="00535F03" w:rsidRDefault="00535F03" w:rsidP="00535F03">
      <w:r>
        <w:t>Service = business logic</w:t>
      </w:r>
    </w:p>
    <w:p w14:paraId="183C982F" w14:textId="77777777" w:rsidR="00535F03" w:rsidRDefault="00535F03" w:rsidP="00535F03">
      <w:r>
        <w:t>Repository = DB</w:t>
      </w:r>
    </w:p>
    <w:p w14:paraId="67A70276" w14:textId="77777777" w:rsidR="00535F03" w:rsidRDefault="00535F03" w:rsidP="00535F03">
      <w:r>
        <w:t>Worker = background jobs</w:t>
      </w:r>
    </w:p>
    <w:p w14:paraId="0D165C56" w14:textId="77777777" w:rsidR="00535F03" w:rsidRDefault="00535F03" w:rsidP="00535F03"/>
    <w:p w14:paraId="2DE0FF33" w14:textId="77777777" w:rsidR="00535F03" w:rsidRDefault="00535F03" w:rsidP="00535F03">
      <w:r>
        <w:t>---</w:t>
      </w:r>
    </w:p>
    <w:p w14:paraId="2BAB0498" w14:textId="77777777" w:rsidR="00535F03" w:rsidRDefault="00535F03" w:rsidP="00535F03"/>
    <w:p w14:paraId="5ADC167B" w14:textId="77777777" w:rsidR="00535F03" w:rsidRDefault="00535F03" w:rsidP="00535F03">
      <w:r>
        <w:t>==================================================</w:t>
      </w:r>
    </w:p>
    <w:p w14:paraId="48574FAA" w14:textId="77777777" w:rsidR="00535F03" w:rsidRDefault="00535F03" w:rsidP="00535F03">
      <w:r>
        <w:t>5. VALIDATE INPUT EARLY</w:t>
      </w:r>
    </w:p>
    <w:p w14:paraId="58980493" w14:textId="77777777" w:rsidR="00535F03" w:rsidRDefault="00535F03" w:rsidP="00535F03"/>
    <w:p w14:paraId="5AF450BF" w14:textId="77777777" w:rsidR="00535F03" w:rsidRDefault="00535F03" w:rsidP="00535F03">
      <w:r>
        <w:t>Bad:</w:t>
      </w:r>
    </w:p>
    <w:p w14:paraId="69CA84F4" w14:textId="77777777" w:rsidR="00535F03" w:rsidRDefault="00535F03" w:rsidP="00535F03">
      <w:r>
        <w:t>raw input flows through 5 layers then crashes</w:t>
      </w:r>
    </w:p>
    <w:p w14:paraId="195B6F1E" w14:textId="77777777" w:rsidR="00535F03" w:rsidRDefault="00535F03" w:rsidP="00535F03"/>
    <w:p w14:paraId="63C289A5" w14:textId="77777777" w:rsidR="00535F03" w:rsidRDefault="00535F03" w:rsidP="00535F03">
      <w:r>
        <w:t>Good:</w:t>
      </w:r>
    </w:p>
    <w:p w14:paraId="39275E2D" w14:textId="77777777" w:rsidR="00535F03" w:rsidRDefault="00535F03" w:rsidP="00535F03"/>
    <w:p w14:paraId="3654B904" w14:textId="77777777" w:rsidR="00535F03" w:rsidRDefault="00535F03" w:rsidP="00535F03">
      <w:r>
        <w:t>if (!email) throw Error("Email required")</w:t>
      </w:r>
    </w:p>
    <w:p w14:paraId="6B4AB208" w14:textId="77777777" w:rsidR="00535F03" w:rsidRDefault="00535F03" w:rsidP="00535F03">
      <w:r>
        <w:t>if (amount &lt;= 0) throw Error("Invalid amount")</w:t>
      </w:r>
    </w:p>
    <w:p w14:paraId="2B9CC61B" w14:textId="77777777" w:rsidR="00535F03" w:rsidRDefault="00535F03" w:rsidP="00535F03"/>
    <w:p w14:paraId="3868D48C" w14:textId="77777777" w:rsidR="00535F03" w:rsidRDefault="00535F03" w:rsidP="00535F03">
      <w:r>
        <w:t>Example:</w:t>
      </w:r>
    </w:p>
    <w:p w14:paraId="28AED76D" w14:textId="77777777" w:rsidR="00535F03" w:rsidRDefault="00535F03" w:rsidP="00535F03"/>
    <w:p w14:paraId="568B3EE6" w14:textId="77777777" w:rsidR="00535F03" w:rsidRDefault="00535F03" w:rsidP="00535F03">
      <w:r>
        <w:t>POST /payment</w:t>
      </w:r>
    </w:p>
    <w:p w14:paraId="36F8D047" w14:textId="77777777" w:rsidR="00535F03" w:rsidRDefault="00535F03" w:rsidP="00535F03">
      <w:r>
        <w:t>validate:</w:t>
      </w:r>
    </w:p>
    <w:p w14:paraId="025AFBA7" w14:textId="77777777" w:rsidR="00535F03" w:rsidRDefault="00535F03" w:rsidP="00535F03"/>
    <w:p w14:paraId="7774F08F" w14:textId="77777777" w:rsidR="00535F03" w:rsidRDefault="00535F03" w:rsidP="00535F03">
      <w:r>
        <w:t>- amount exists</w:t>
      </w:r>
    </w:p>
    <w:p w14:paraId="5C3D9550" w14:textId="77777777" w:rsidR="00535F03" w:rsidRDefault="00535F03" w:rsidP="00535F03">
      <w:r>
        <w:t>- amount &gt; 0</w:t>
      </w:r>
    </w:p>
    <w:p w14:paraId="4195F61A" w14:textId="77777777" w:rsidR="00535F03" w:rsidRDefault="00535F03" w:rsidP="00535F03">
      <w:r>
        <w:t>- currency allowed</w:t>
      </w:r>
    </w:p>
    <w:p w14:paraId="310F2DB2" w14:textId="77777777" w:rsidR="00535F03" w:rsidRDefault="00535F03" w:rsidP="00535F03">
      <w:r>
        <w:t>- user authenticated</w:t>
      </w:r>
    </w:p>
    <w:p w14:paraId="2E58CEDF" w14:textId="77777777" w:rsidR="00535F03" w:rsidRDefault="00535F03" w:rsidP="00535F03"/>
    <w:p w14:paraId="2005063F" w14:textId="77777777" w:rsidR="00535F03" w:rsidRDefault="00535F03" w:rsidP="00535F03">
      <w:r>
        <w:t>---</w:t>
      </w:r>
    </w:p>
    <w:p w14:paraId="7BCD726E" w14:textId="77777777" w:rsidR="00535F03" w:rsidRDefault="00535F03" w:rsidP="00535F03"/>
    <w:p w14:paraId="13ABD41C" w14:textId="77777777" w:rsidR="00535F03" w:rsidRDefault="00535F03" w:rsidP="00535F03">
      <w:r>
        <w:t>==================================================</w:t>
      </w:r>
    </w:p>
    <w:p w14:paraId="41F4EA19" w14:textId="77777777" w:rsidR="00535F03" w:rsidRDefault="00535F03" w:rsidP="00535F03">
      <w:r>
        <w:t>6. CONFIG, NOT HARDCODED VALUES</w:t>
      </w:r>
    </w:p>
    <w:p w14:paraId="6BC59633" w14:textId="77777777" w:rsidR="00535F03" w:rsidRDefault="00535F03" w:rsidP="00535F03"/>
    <w:p w14:paraId="1620098E" w14:textId="77777777" w:rsidR="00535F03" w:rsidRDefault="00535F03" w:rsidP="00535F03">
      <w:r>
        <w:t>Bad:</w:t>
      </w:r>
    </w:p>
    <w:p w14:paraId="661B5D22" w14:textId="77777777" w:rsidR="00535F03" w:rsidRDefault="00535F03" w:rsidP="00535F03">
      <w:proofErr w:type="spellStart"/>
      <w:r>
        <w:t>const</w:t>
      </w:r>
      <w:proofErr w:type="spellEnd"/>
      <w:r>
        <w:t xml:space="preserve"> API = "https://prod.api.com"</w:t>
      </w:r>
    </w:p>
    <w:p w14:paraId="42D0C54E" w14:textId="77777777" w:rsidR="00535F03" w:rsidRDefault="00535F03" w:rsidP="00535F03">
      <w:proofErr w:type="spellStart"/>
      <w:r>
        <w:t>const</w:t>
      </w:r>
      <w:proofErr w:type="spellEnd"/>
      <w:r>
        <w:t xml:space="preserve"> tax = 0.08</w:t>
      </w:r>
    </w:p>
    <w:p w14:paraId="5E2E2703" w14:textId="77777777" w:rsidR="00535F03" w:rsidRDefault="00535F03" w:rsidP="00535F03"/>
    <w:p w14:paraId="2B9B8A96" w14:textId="77777777" w:rsidR="00535F03" w:rsidRDefault="00535F03" w:rsidP="00535F03">
      <w:r>
        <w:t>Good:</w:t>
      </w:r>
    </w:p>
    <w:p w14:paraId="092076EF" w14:textId="77777777" w:rsidR="00535F03" w:rsidRDefault="00535F03" w:rsidP="00535F03">
      <w:proofErr w:type="spellStart"/>
      <w:r>
        <w:t>process.env.API_URL</w:t>
      </w:r>
      <w:proofErr w:type="spellEnd"/>
    </w:p>
    <w:p w14:paraId="3D7F6B84" w14:textId="77777777" w:rsidR="00535F03" w:rsidRDefault="00535F03" w:rsidP="00535F03">
      <w:proofErr w:type="spellStart"/>
      <w:r>
        <w:t>process.env.TAX_RATE</w:t>
      </w:r>
      <w:proofErr w:type="spellEnd"/>
    </w:p>
    <w:p w14:paraId="5C4C85BC" w14:textId="77777777" w:rsidR="00535F03" w:rsidRDefault="00535F03" w:rsidP="00535F03"/>
    <w:p w14:paraId="7EB374E1" w14:textId="77777777" w:rsidR="00535F03" w:rsidRDefault="00535F03" w:rsidP="00535F03">
      <w:r>
        <w:t>Rule:</w:t>
      </w:r>
    </w:p>
    <w:p w14:paraId="4597D80B" w14:textId="77777777" w:rsidR="00535F03" w:rsidRDefault="00535F03" w:rsidP="00535F03">
      <w:r>
        <w:t xml:space="preserve">Use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vars</w:t>
      </w:r>
      <w:proofErr w:type="spellEnd"/>
      <w:r>
        <w:t xml:space="preserve"> / </w:t>
      </w:r>
      <w:proofErr w:type="spellStart"/>
      <w:r>
        <w:t>config</w:t>
      </w:r>
      <w:proofErr w:type="spellEnd"/>
      <w:r>
        <w:t xml:space="preserve"> files.</w:t>
      </w:r>
    </w:p>
    <w:p w14:paraId="6D480505" w14:textId="77777777" w:rsidR="00535F03" w:rsidRDefault="00535F03" w:rsidP="00535F03"/>
    <w:p w14:paraId="7EF587A6" w14:textId="77777777" w:rsidR="00535F03" w:rsidRDefault="00535F03" w:rsidP="00535F03">
      <w:r>
        <w:t>---</w:t>
      </w:r>
    </w:p>
    <w:p w14:paraId="2C61EEA8" w14:textId="77777777" w:rsidR="00535F03" w:rsidRDefault="00535F03" w:rsidP="00535F03"/>
    <w:p w14:paraId="440D668B" w14:textId="77777777" w:rsidR="00535F03" w:rsidRDefault="00535F03" w:rsidP="00535F03">
      <w:r>
        <w:t>==================================================</w:t>
      </w:r>
    </w:p>
    <w:p w14:paraId="5123AF39" w14:textId="77777777" w:rsidR="00535F03" w:rsidRDefault="00535F03" w:rsidP="00535F03">
      <w:r>
        <w:t>7. USE REAL ERROR HANDLING</w:t>
      </w:r>
    </w:p>
    <w:p w14:paraId="6105F78B" w14:textId="77777777" w:rsidR="00535F03" w:rsidRDefault="00535F03" w:rsidP="00535F03"/>
    <w:p w14:paraId="3CF68788" w14:textId="77777777" w:rsidR="00535F03" w:rsidRDefault="00535F03" w:rsidP="00535F03">
      <w:r>
        <w:t>Bad:</w:t>
      </w:r>
    </w:p>
    <w:p w14:paraId="58BA45CB" w14:textId="77777777" w:rsidR="00535F03" w:rsidRDefault="00535F03" w:rsidP="00535F03">
      <w:r>
        <w:t>catch(e){}</w:t>
      </w:r>
    </w:p>
    <w:p w14:paraId="7D147155" w14:textId="77777777" w:rsidR="00535F03" w:rsidRDefault="00535F03" w:rsidP="00535F03"/>
    <w:p w14:paraId="144CBBFF" w14:textId="77777777" w:rsidR="00535F03" w:rsidRDefault="00535F03" w:rsidP="00535F03">
      <w:r>
        <w:t>Bad:</w:t>
      </w:r>
    </w:p>
    <w:p w14:paraId="5ED4F1B0" w14:textId="77777777" w:rsidR="00535F03" w:rsidRDefault="00535F03" w:rsidP="00535F03">
      <w:r>
        <w:t>return "failed"</w:t>
      </w:r>
    </w:p>
    <w:p w14:paraId="2A48D4CA" w14:textId="77777777" w:rsidR="00535F03" w:rsidRDefault="00535F03" w:rsidP="00535F03"/>
    <w:p w14:paraId="471819C8" w14:textId="77777777" w:rsidR="00535F03" w:rsidRDefault="00535F03" w:rsidP="00535F03">
      <w:r>
        <w:t>Good:</w:t>
      </w:r>
    </w:p>
    <w:p w14:paraId="02A1E3AE" w14:textId="77777777" w:rsidR="00535F03" w:rsidRDefault="00535F03" w:rsidP="00535F03"/>
    <w:p w14:paraId="17A82B68" w14:textId="77777777" w:rsidR="00535F03" w:rsidRDefault="00535F03" w:rsidP="00535F03">
      <w:r>
        <w:t>catch(error){</w:t>
      </w:r>
    </w:p>
    <w:p w14:paraId="2995FA2B" w14:textId="77777777" w:rsidR="00535F03" w:rsidRDefault="00535F03" w:rsidP="00535F03">
      <w:proofErr w:type="spellStart"/>
      <w:r>
        <w:t>logger.error</w:t>
      </w:r>
      <w:proofErr w:type="spellEnd"/>
      <w:r>
        <w:t>("Payment failed", {</w:t>
      </w:r>
      <w:proofErr w:type="spellStart"/>
      <w:r>
        <w:t>orderId,error</w:t>
      </w:r>
      <w:proofErr w:type="spellEnd"/>
      <w:r>
        <w:t>})</w:t>
      </w:r>
    </w:p>
    <w:p w14:paraId="79AB15BD" w14:textId="77777777" w:rsidR="00535F03" w:rsidRDefault="00535F03" w:rsidP="00535F03">
      <w:r>
        <w:t xml:space="preserve">throw new </w:t>
      </w:r>
      <w:proofErr w:type="spellStart"/>
      <w:r>
        <w:t>PaymentFailedError</w:t>
      </w:r>
      <w:proofErr w:type="spellEnd"/>
      <w:r>
        <w:t>("Card declined")</w:t>
      </w:r>
    </w:p>
    <w:p w14:paraId="336DF6DC" w14:textId="77777777" w:rsidR="00535F03" w:rsidRDefault="00535F03" w:rsidP="00535F03">
      <w:r>
        <w:t>}</w:t>
      </w:r>
    </w:p>
    <w:p w14:paraId="1CA431DD" w14:textId="77777777" w:rsidR="00535F03" w:rsidRDefault="00535F03" w:rsidP="00535F03"/>
    <w:p w14:paraId="621999E4" w14:textId="77777777" w:rsidR="00535F03" w:rsidRDefault="00535F03" w:rsidP="00535F03">
      <w:r>
        <w:t>Rule:</w:t>
      </w:r>
    </w:p>
    <w:p w14:paraId="0B3198EC" w14:textId="77777777" w:rsidR="00535F03" w:rsidRDefault="00535F03" w:rsidP="00535F03">
      <w:r>
        <w:t>User gets clean message.</w:t>
      </w:r>
    </w:p>
    <w:p w14:paraId="08C44817" w14:textId="77777777" w:rsidR="00535F03" w:rsidRDefault="00535F03" w:rsidP="00535F03">
      <w:r>
        <w:t>Logs keep technical details.</w:t>
      </w:r>
    </w:p>
    <w:p w14:paraId="6D0E503A" w14:textId="77777777" w:rsidR="00535F03" w:rsidRDefault="00535F03" w:rsidP="00535F03"/>
    <w:p w14:paraId="5928B1E9" w14:textId="77777777" w:rsidR="00535F03" w:rsidRDefault="00535F03" w:rsidP="00535F03">
      <w:r>
        <w:t>---</w:t>
      </w:r>
    </w:p>
    <w:p w14:paraId="093E269E" w14:textId="77777777" w:rsidR="00535F03" w:rsidRDefault="00535F03" w:rsidP="00535F03"/>
    <w:p w14:paraId="305C2F40" w14:textId="77777777" w:rsidR="00535F03" w:rsidRDefault="00535F03" w:rsidP="00535F03">
      <w:r>
        <w:t>==================================================</w:t>
      </w:r>
    </w:p>
    <w:p w14:paraId="5B8D7866" w14:textId="77777777" w:rsidR="00535F03" w:rsidRDefault="00535F03" w:rsidP="00535F03">
      <w:r>
        <w:t>8. SMALL FOCUSED FUNCTIONS</w:t>
      </w:r>
    </w:p>
    <w:p w14:paraId="5D50CC33" w14:textId="77777777" w:rsidR="00535F03" w:rsidRDefault="00535F03" w:rsidP="00535F03"/>
    <w:p w14:paraId="7FB6B6FC" w14:textId="77777777" w:rsidR="00535F03" w:rsidRDefault="00535F03" w:rsidP="00535F03">
      <w:r>
        <w:t>Bad:</w:t>
      </w:r>
    </w:p>
    <w:p w14:paraId="1F96E86C" w14:textId="77777777" w:rsidR="00535F03" w:rsidRDefault="00535F03" w:rsidP="00535F03">
      <w:proofErr w:type="spellStart"/>
      <w:r>
        <w:t>generateReport</w:t>
      </w:r>
      <w:proofErr w:type="spellEnd"/>
      <w:r>
        <w:t>() does:</w:t>
      </w:r>
    </w:p>
    <w:p w14:paraId="7B5F28E9" w14:textId="77777777" w:rsidR="00535F03" w:rsidRDefault="00535F03" w:rsidP="00535F03">
      <w:r>
        <w:t>fetch + calculate + export + email + save</w:t>
      </w:r>
    </w:p>
    <w:p w14:paraId="0CB15CE5" w14:textId="77777777" w:rsidR="00535F03" w:rsidRDefault="00535F03" w:rsidP="00535F03"/>
    <w:p w14:paraId="0B458666" w14:textId="77777777" w:rsidR="00535F03" w:rsidRDefault="00535F03" w:rsidP="00535F03">
      <w:r>
        <w:t>Good:</w:t>
      </w:r>
    </w:p>
    <w:p w14:paraId="0541BC4B" w14:textId="77777777" w:rsidR="00535F03" w:rsidRDefault="00535F03" w:rsidP="00535F03">
      <w:proofErr w:type="spellStart"/>
      <w:r>
        <w:t>fetchTransactions</w:t>
      </w:r>
      <w:proofErr w:type="spellEnd"/>
      <w:r>
        <w:t>()</w:t>
      </w:r>
    </w:p>
    <w:p w14:paraId="45E1366E" w14:textId="77777777" w:rsidR="00535F03" w:rsidRDefault="00535F03" w:rsidP="00535F03">
      <w:proofErr w:type="spellStart"/>
      <w:r>
        <w:t>calculateSummary</w:t>
      </w:r>
      <w:proofErr w:type="spellEnd"/>
      <w:r>
        <w:t>()</w:t>
      </w:r>
    </w:p>
    <w:p w14:paraId="6BF1E1BD" w14:textId="77777777" w:rsidR="00535F03" w:rsidRDefault="00535F03" w:rsidP="00535F03">
      <w:proofErr w:type="spellStart"/>
      <w:r>
        <w:t>exportCSV</w:t>
      </w:r>
      <w:proofErr w:type="spellEnd"/>
      <w:r>
        <w:t>()</w:t>
      </w:r>
    </w:p>
    <w:p w14:paraId="396E1050" w14:textId="77777777" w:rsidR="00535F03" w:rsidRDefault="00535F03" w:rsidP="00535F03">
      <w:proofErr w:type="spellStart"/>
      <w:r>
        <w:lastRenderedPageBreak/>
        <w:t>sendEmail</w:t>
      </w:r>
      <w:proofErr w:type="spellEnd"/>
      <w:r>
        <w:t>()</w:t>
      </w:r>
    </w:p>
    <w:p w14:paraId="4E74A241" w14:textId="77777777" w:rsidR="00535F03" w:rsidRDefault="00535F03" w:rsidP="00535F03"/>
    <w:p w14:paraId="6B81859B" w14:textId="77777777" w:rsidR="00535F03" w:rsidRDefault="00535F03" w:rsidP="00535F03">
      <w:r>
        <w:t>Rule:</w:t>
      </w:r>
    </w:p>
    <w:p w14:paraId="62EF7E06" w14:textId="77777777" w:rsidR="00535F03" w:rsidRDefault="00535F03" w:rsidP="00535F03">
      <w:r>
        <w:t>1 function = 1 job</w:t>
      </w:r>
    </w:p>
    <w:p w14:paraId="18C2899E" w14:textId="77777777" w:rsidR="00535F03" w:rsidRDefault="00535F03" w:rsidP="00535F03"/>
    <w:p w14:paraId="7A263947" w14:textId="77777777" w:rsidR="00535F03" w:rsidRDefault="00535F03" w:rsidP="00535F03">
      <w:r>
        <w:t>---</w:t>
      </w:r>
    </w:p>
    <w:p w14:paraId="2770528E" w14:textId="77777777" w:rsidR="00535F03" w:rsidRDefault="00535F03" w:rsidP="00535F03"/>
    <w:p w14:paraId="1B1BCB82" w14:textId="77777777" w:rsidR="00535F03" w:rsidRDefault="00535F03" w:rsidP="00535F03">
      <w:r>
        <w:t>==================================================</w:t>
      </w:r>
    </w:p>
    <w:p w14:paraId="145AFD5E" w14:textId="77777777" w:rsidR="00535F03" w:rsidRDefault="00535F03" w:rsidP="00535F03">
      <w:r>
        <w:t>9. WRITE CODE EASY TO CHANGE LATER</w:t>
      </w:r>
    </w:p>
    <w:p w14:paraId="01B6A90A" w14:textId="77777777" w:rsidR="00535F03" w:rsidRDefault="00535F03" w:rsidP="00535F03"/>
    <w:p w14:paraId="577F8659" w14:textId="77777777" w:rsidR="00535F03" w:rsidRDefault="00535F03" w:rsidP="00535F03">
      <w:r>
        <w:t>Bad:</w:t>
      </w:r>
    </w:p>
    <w:p w14:paraId="5251FA7F" w14:textId="77777777" w:rsidR="00535F03" w:rsidRDefault="00535F03" w:rsidP="00535F03">
      <w:r>
        <w:t>if(country=="SG") tax=8</w:t>
      </w:r>
    </w:p>
    <w:p w14:paraId="2E03B5C7" w14:textId="77777777" w:rsidR="00535F03" w:rsidRDefault="00535F03" w:rsidP="00535F03">
      <w:r>
        <w:t>if(country=="IN") tax=18</w:t>
      </w:r>
    </w:p>
    <w:p w14:paraId="5F614C63" w14:textId="77777777" w:rsidR="00535F03" w:rsidRDefault="00535F03" w:rsidP="00535F03">
      <w:r>
        <w:t>if(country=="US") tax=7</w:t>
      </w:r>
    </w:p>
    <w:p w14:paraId="32BC5B8A" w14:textId="77777777" w:rsidR="00535F03" w:rsidRDefault="00535F03" w:rsidP="00535F03"/>
    <w:p w14:paraId="7F109459" w14:textId="77777777" w:rsidR="00535F03" w:rsidRDefault="00535F03" w:rsidP="00535F03">
      <w:r>
        <w:t>Good:</w:t>
      </w:r>
    </w:p>
    <w:p w14:paraId="3A1804A8" w14:textId="77777777" w:rsidR="00535F03" w:rsidRDefault="00535F03" w:rsidP="00535F03"/>
    <w:p w14:paraId="46777148" w14:textId="77777777" w:rsidR="00535F03" w:rsidRDefault="00535F03" w:rsidP="00535F03">
      <w:r>
        <w:t>TAX_RATES = {</w:t>
      </w:r>
    </w:p>
    <w:p w14:paraId="6F419F3C" w14:textId="77777777" w:rsidR="00535F03" w:rsidRDefault="00535F03" w:rsidP="00535F03">
      <w:r>
        <w:t>SG:8,</w:t>
      </w:r>
    </w:p>
    <w:p w14:paraId="4386B6F5" w14:textId="77777777" w:rsidR="00535F03" w:rsidRDefault="00535F03" w:rsidP="00535F03">
      <w:r>
        <w:t>IN:18,</w:t>
      </w:r>
    </w:p>
    <w:p w14:paraId="2225C014" w14:textId="77777777" w:rsidR="00535F03" w:rsidRDefault="00535F03" w:rsidP="00535F03">
      <w:r>
        <w:t>US:7</w:t>
      </w:r>
    </w:p>
    <w:p w14:paraId="1D468866" w14:textId="77777777" w:rsidR="00535F03" w:rsidRDefault="00535F03" w:rsidP="00535F03">
      <w:r>
        <w:t>}</w:t>
      </w:r>
    </w:p>
    <w:p w14:paraId="35EB6F52" w14:textId="77777777" w:rsidR="00535F03" w:rsidRDefault="00535F03" w:rsidP="00535F03"/>
    <w:p w14:paraId="241A7475" w14:textId="77777777" w:rsidR="00535F03" w:rsidRDefault="00535F03" w:rsidP="00535F03">
      <w:r>
        <w:t>tax = TAX_RATES[country]</w:t>
      </w:r>
    </w:p>
    <w:p w14:paraId="25F273EA" w14:textId="77777777" w:rsidR="00535F03" w:rsidRDefault="00535F03" w:rsidP="00535F03"/>
    <w:p w14:paraId="61558F74" w14:textId="77777777" w:rsidR="00535F03" w:rsidRDefault="00535F03" w:rsidP="00535F03">
      <w:r>
        <w:lastRenderedPageBreak/>
        <w:t>Rule:</w:t>
      </w:r>
    </w:p>
    <w:p w14:paraId="2A6D3EDE" w14:textId="77777777" w:rsidR="00535F03" w:rsidRDefault="00535F03" w:rsidP="00535F03">
      <w:r>
        <w:t xml:space="preserve">Use maps, </w:t>
      </w:r>
      <w:proofErr w:type="spellStart"/>
      <w:r>
        <w:t>enums</w:t>
      </w:r>
      <w:proofErr w:type="spellEnd"/>
      <w:r>
        <w:t xml:space="preserve">, </w:t>
      </w:r>
      <w:proofErr w:type="spellStart"/>
      <w:r>
        <w:t>config</w:t>
      </w:r>
      <w:proofErr w:type="spellEnd"/>
      <w:r>
        <w:t>.</w:t>
      </w:r>
    </w:p>
    <w:p w14:paraId="3C118970" w14:textId="77777777" w:rsidR="00535F03" w:rsidRDefault="00535F03" w:rsidP="00535F03"/>
    <w:p w14:paraId="07D26FC6" w14:textId="77777777" w:rsidR="00535F03" w:rsidRDefault="00535F03" w:rsidP="00535F03">
      <w:r>
        <w:t>---</w:t>
      </w:r>
    </w:p>
    <w:p w14:paraId="2F16A97E" w14:textId="77777777" w:rsidR="00535F03" w:rsidRDefault="00535F03" w:rsidP="00535F03"/>
    <w:p w14:paraId="137100D9" w14:textId="77777777" w:rsidR="00535F03" w:rsidRDefault="00535F03" w:rsidP="00535F03">
      <w:r>
        <w:t>==================================================</w:t>
      </w:r>
    </w:p>
    <w:p w14:paraId="713A2F8A" w14:textId="77777777" w:rsidR="00535F03" w:rsidRDefault="00535F03" w:rsidP="00535F03">
      <w:r>
        <w:t>10. PERFORMANCE PRACTICALITY</w:t>
      </w:r>
    </w:p>
    <w:p w14:paraId="603EAF80" w14:textId="77777777" w:rsidR="00535F03" w:rsidRDefault="00535F03" w:rsidP="00535F03"/>
    <w:p w14:paraId="5FDFB0C4" w14:textId="77777777" w:rsidR="00535F03" w:rsidRDefault="00535F03" w:rsidP="00535F03">
      <w:r>
        <w:t>Bad:</w:t>
      </w:r>
    </w:p>
    <w:p w14:paraId="238D454B" w14:textId="77777777" w:rsidR="00535F03" w:rsidRDefault="00535F03" w:rsidP="00535F03">
      <w:r>
        <w:t>load 100000 rows into UI</w:t>
      </w:r>
    </w:p>
    <w:p w14:paraId="7DA80BE9" w14:textId="77777777" w:rsidR="00535F03" w:rsidRDefault="00535F03" w:rsidP="00535F03"/>
    <w:p w14:paraId="32DDD64B" w14:textId="77777777" w:rsidR="00535F03" w:rsidRDefault="00535F03" w:rsidP="00535F03">
      <w:r>
        <w:t>Good:</w:t>
      </w:r>
    </w:p>
    <w:p w14:paraId="0372BD43" w14:textId="77777777" w:rsidR="00535F03" w:rsidRDefault="00535F03" w:rsidP="00535F03">
      <w:r>
        <w:t>pagination(limit=20, page=1)</w:t>
      </w:r>
    </w:p>
    <w:p w14:paraId="63D367CA" w14:textId="77777777" w:rsidR="00535F03" w:rsidRDefault="00535F03" w:rsidP="00535F03"/>
    <w:p w14:paraId="40418FEB" w14:textId="77777777" w:rsidR="00535F03" w:rsidRDefault="00535F03" w:rsidP="00535F03">
      <w:r>
        <w:t>Bad:</w:t>
      </w:r>
    </w:p>
    <w:p w14:paraId="2E3AF48D" w14:textId="77777777" w:rsidR="00535F03" w:rsidRDefault="00535F03" w:rsidP="00535F03">
      <w:r>
        <w:t>call DB inside loop 500 times</w:t>
      </w:r>
    </w:p>
    <w:p w14:paraId="26C49852" w14:textId="77777777" w:rsidR="00535F03" w:rsidRDefault="00535F03" w:rsidP="00535F03"/>
    <w:p w14:paraId="5F14461F" w14:textId="77777777" w:rsidR="00535F03" w:rsidRDefault="00535F03" w:rsidP="00535F03">
      <w:r>
        <w:t>Good:</w:t>
      </w:r>
    </w:p>
    <w:p w14:paraId="27D30647" w14:textId="77777777" w:rsidR="00535F03" w:rsidRDefault="00535F03" w:rsidP="00535F03">
      <w:r>
        <w:t>batch query once</w:t>
      </w:r>
    </w:p>
    <w:p w14:paraId="65A4A4A9" w14:textId="77777777" w:rsidR="00535F03" w:rsidRDefault="00535F03" w:rsidP="00535F03"/>
    <w:p w14:paraId="784DE38C" w14:textId="77777777" w:rsidR="00535F03" w:rsidRDefault="00535F03" w:rsidP="00535F03">
      <w:r>
        <w:t>Bad:</w:t>
      </w:r>
    </w:p>
    <w:p w14:paraId="5F1F713C" w14:textId="77777777" w:rsidR="00535F03" w:rsidRDefault="00535F03" w:rsidP="00535F03">
      <w:r>
        <w:t>heavy email inside API request</w:t>
      </w:r>
    </w:p>
    <w:p w14:paraId="544802E8" w14:textId="77777777" w:rsidR="00535F03" w:rsidRDefault="00535F03" w:rsidP="00535F03"/>
    <w:p w14:paraId="69A45EA3" w14:textId="77777777" w:rsidR="00535F03" w:rsidRDefault="00535F03" w:rsidP="00535F03">
      <w:r>
        <w:t>Good:</w:t>
      </w:r>
    </w:p>
    <w:p w14:paraId="61CF83AE" w14:textId="77777777" w:rsidR="00535F03" w:rsidRDefault="00535F03" w:rsidP="00535F03">
      <w:r>
        <w:t>queue background job</w:t>
      </w:r>
    </w:p>
    <w:p w14:paraId="70FB9CB3" w14:textId="77777777" w:rsidR="00535F03" w:rsidRDefault="00535F03" w:rsidP="00535F03"/>
    <w:p w14:paraId="7FB76DD8" w14:textId="77777777" w:rsidR="00535F03" w:rsidRDefault="00535F03" w:rsidP="00535F03">
      <w:r>
        <w:t>---</w:t>
      </w:r>
    </w:p>
    <w:p w14:paraId="3AFDEA2F" w14:textId="77777777" w:rsidR="00535F03" w:rsidRDefault="00535F03" w:rsidP="00535F03"/>
    <w:p w14:paraId="3A0DEA83" w14:textId="77777777" w:rsidR="00535F03" w:rsidRDefault="00535F03" w:rsidP="00535F03">
      <w:r>
        <w:t>==================================================</w:t>
      </w:r>
    </w:p>
    <w:p w14:paraId="42EA6A79" w14:textId="77777777" w:rsidR="00535F03" w:rsidRDefault="00535F03" w:rsidP="00535F03">
      <w:r>
        <w:t>11. SECURITY DEFAULTS</w:t>
      </w:r>
    </w:p>
    <w:p w14:paraId="3603775A" w14:textId="77777777" w:rsidR="00535F03" w:rsidRDefault="00535F03" w:rsidP="00535F03"/>
    <w:p w14:paraId="3E0697E7" w14:textId="77777777" w:rsidR="00535F03" w:rsidRDefault="00535F03" w:rsidP="00535F03">
      <w:r>
        <w:t>Always do:</w:t>
      </w:r>
    </w:p>
    <w:p w14:paraId="1DFE5B73" w14:textId="77777777" w:rsidR="00535F03" w:rsidRDefault="00535F03" w:rsidP="00535F03"/>
    <w:p w14:paraId="42071F26" w14:textId="77777777" w:rsidR="00535F03" w:rsidRDefault="00535F03" w:rsidP="00535F03">
      <w:r>
        <w:t>- hash passwords</w:t>
      </w:r>
    </w:p>
    <w:p w14:paraId="2642BC83" w14:textId="77777777" w:rsidR="00535F03" w:rsidRDefault="00535F03" w:rsidP="00535F03">
      <w:r>
        <w:t>- parameterized SQL</w:t>
      </w:r>
    </w:p>
    <w:p w14:paraId="6946C0E8" w14:textId="77777777" w:rsidR="00535F03" w:rsidRDefault="00535F03" w:rsidP="00535F03">
      <w:r>
        <w:t xml:space="preserve">- JWT/session </w:t>
      </w:r>
      <w:proofErr w:type="spellStart"/>
      <w:r>
        <w:t>auth</w:t>
      </w:r>
      <w:proofErr w:type="spellEnd"/>
    </w:p>
    <w:p w14:paraId="5A6383E2" w14:textId="77777777" w:rsidR="00535F03" w:rsidRDefault="00535F03" w:rsidP="00535F03">
      <w:r>
        <w:t>- role checks</w:t>
      </w:r>
    </w:p>
    <w:p w14:paraId="36C75BC1" w14:textId="77777777" w:rsidR="00535F03" w:rsidRDefault="00535F03" w:rsidP="00535F03">
      <w:r>
        <w:t>- sanitize inputs</w:t>
      </w:r>
    </w:p>
    <w:p w14:paraId="1917CF1C" w14:textId="77777777" w:rsidR="00535F03" w:rsidRDefault="00535F03" w:rsidP="00535F03">
      <w:r>
        <w:t>- rate limit login</w:t>
      </w:r>
    </w:p>
    <w:p w14:paraId="41713066" w14:textId="77777777" w:rsidR="00535F03" w:rsidRDefault="00535F03" w:rsidP="00535F03">
      <w:r>
        <w:t xml:space="preserve">- hide secrets in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vars</w:t>
      </w:r>
      <w:proofErr w:type="spellEnd"/>
    </w:p>
    <w:p w14:paraId="2E5AA0FB" w14:textId="77777777" w:rsidR="00535F03" w:rsidRDefault="00535F03" w:rsidP="00535F03"/>
    <w:p w14:paraId="65DE948C" w14:textId="77777777" w:rsidR="00535F03" w:rsidRDefault="00535F03" w:rsidP="00535F03">
      <w:r>
        <w:t>Bad:</w:t>
      </w:r>
    </w:p>
    <w:p w14:paraId="26F5B71F" w14:textId="77777777" w:rsidR="00535F03" w:rsidRDefault="00535F03" w:rsidP="00535F03">
      <w:r>
        <w:t>SELECT * FROM users WHERE name=' + input</w:t>
      </w:r>
    </w:p>
    <w:p w14:paraId="3B7EE832" w14:textId="77777777" w:rsidR="00535F03" w:rsidRDefault="00535F03" w:rsidP="00535F03"/>
    <w:p w14:paraId="0E9E8808" w14:textId="77777777" w:rsidR="00535F03" w:rsidRDefault="00535F03" w:rsidP="00535F03">
      <w:r>
        <w:t>Good:</w:t>
      </w:r>
    </w:p>
    <w:p w14:paraId="72D5416B" w14:textId="77777777" w:rsidR="00535F03" w:rsidRDefault="00535F03" w:rsidP="00535F03">
      <w:proofErr w:type="spellStart"/>
      <w:r>
        <w:t>db.query</w:t>
      </w:r>
      <w:proofErr w:type="spellEnd"/>
      <w:r>
        <w:t>("SELECT * FROM users WHERE name=?", [input])</w:t>
      </w:r>
    </w:p>
    <w:p w14:paraId="7A3B8DA5" w14:textId="77777777" w:rsidR="00535F03" w:rsidRDefault="00535F03" w:rsidP="00535F03"/>
    <w:p w14:paraId="59B5E2CF" w14:textId="77777777" w:rsidR="00535F03" w:rsidRDefault="00535F03" w:rsidP="00535F03">
      <w:r>
        <w:t>---</w:t>
      </w:r>
    </w:p>
    <w:p w14:paraId="31CB0062" w14:textId="77777777" w:rsidR="00535F03" w:rsidRDefault="00535F03" w:rsidP="00535F03"/>
    <w:p w14:paraId="53DA79A1" w14:textId="77777777" w:rsidR="00535F03" w:rsidRDefault="00535F03" w:rsidP="00535F03">
      <w:r>
        <w:t>==================================================</w:t>
      </w:r>
    </w:p>
    <w:p w14:paraId="7F790102" w14:textId="77777777" w:rsidR="00535F03" w:rsidRDefault="00535F03" w:rsidP="00535F03">
      <w:r>
        <w:lastRenderedPageBreak/>
        <w:t>12. TESTABLE CODE</w:t>
      </w:r>
    </w:p>
    <w:p w14:paraId="60289CAA" w14:textId="77777777" w:rsidR="00535F03" w:rsidRDefault="00535F03" w:rsidP="00535F03"/>
    <w:p w14:paraId="110F1807" w14:textId="77777777" w:rsidR="00535F03" w:rsidRDefault="00535F03" w:rsidP="00535F03">
      <w:r>
        <w:t>Bad:</w:t>
      </w:r>
    </w:p>
    <w:p w14:paraId="0B197819" w14:textId="77777777" w:rsidR="00535F03" w:rsidRDefault="00535F03" w:rsidP="00535F03">
      <w:r>
        <w:t xml:space="preserve">function </w:t>
      </w:r>
      <w:proofErr w:type="spellStart"/>
      <w:r>
        <w:t>calculateTotal</w:t>
      </w:r>
      <w:proofErr w:type="spellEnd"/>
      <w:r>
        <w:t>(){</w:t>
      </w:r>
    </w:p>
    <w:p w14:paraId="6B21095B" w14:textId="77777777" w:rsidR="00535F03" w:rsidRDefault="00535F03" w:rsidP="00535F03">
      <w:r>
        <w:t xml:space="preserve">call </w:t>
      </w:r>
      <w:proofErr w:type="spellStart"/>
      <w:r>
        <w:t>db</w:t>
      </w:r>
      <w:proofErr w:type="spellEnd"/>
    </w:p>
    <w:p w14:paraId="6D70E3B0" w14:textId="77777777" w:rsidR="00535F03" w:rsidRDefault="00535F03" w:rsidP="00535F03">
      <w:r>
        <w:t>call API</w:t>
      </w:r>
    </w:p>
    <w:p w14:paraId="1EDBCBE7" w14:textId="77777777" w:rsidR="00535F03" w:rsidRDefault="00535F03" w:rsidP="00535F03">
      <w:r>
        <w:t xml:space="preserve">mutate </w:t>
      </w:r>
      <w:proofErr w:type="spellStart"/>
      <w:r>
        <w:t>globals</w:t>
      </w:r>
      <w:proofErr w:type="spellEnd"/>
    </w:p>
    <w:p w14:paraId="712A2539" w14:textId="77777777" w:rsidR="00535F03" w:rsidRDefault="00535F03" w:rsidP="00535F03">
      <w:r>
        <w:t>}</w:t>
      </w:r>
    </w:p>
    <w:p w14:paraId="78E2E068" w14:textId="77777777" w:rsidR="00535F03" w:rsidRDefault="00535F03" w:rsidP="00535F03"/>
    <w:p w14:paraId="32C7FAC8" w14:textId="77777777" w:rsidR="00535F03" w:rsidRDefault="00535F03" w:rsidP="00535F03">
      <w:r>
        <w:t>Good:</w:t>
      </w:r>
    </w:p>
    <w:p w14:paraId="3CEC8E04" w14:textId="77777777" w:rsidR="00535F03" w:rsidRDefault="00535F03" w:rsidP="00535F03">
      <w:r>
        <w:t xml:space="preserve">function </w:t>
      </w:r>
      <w:proofErr w:type="spellStart"/>
      <w:r>
        <w:t>calculateTotal</w:t>
      </w:r>
      <w:proofErr w:type="spellEnd"/>
      <w:r>
        <w:t>(items){</w:t>
      </w:r>
    </w:p>
    <w:p w14:paraId="5A11149B" w14:textId="77777777" w:rsidR="00535F03" w:rsidRDefault="00535F03" w:rsidP="00535F03">
      <w:r>
        <w:t>return sum(items)</w:t>
      </w:r>
    </w:p>
    <w:p w14:paraId="5C506063" w14:textId="77777777" w:rsidR="00535F03" w:rsidRDefault="00535F03" w:rsidP="00535F03">
      <w:r>
        <w:t>}</w:t>
      </w:r>
    </w:p>
    <w:p w14:paraId="128EAD41" w14:textId="77777777" w:rsidR="00535F03" w:rsidRDefault="00535F03" w:rsidP="00535F03"/>
    <w:p w14:paraId="069950B0" w14:textId="77777777" w:rsidR="00535F03" w:rsidRDefault="00535F03" w:rsidP="00535F03">
      <w:r>
        <w:t>Rule:</w:t>
      </w:r>
    </w:p>
    <w:p w14:paraId="42B91AA6" w14:textId="77777777" w:rsidR="00535F03" w:rsidRDefault="00535F03" w:rsidP="00535F03">
      <w:r>
        <w:t>Pure logic should be testable.</w:t>
      </w:r>
    </w:p>
    <w:p w14:paraId="52401A4F" w14:textId="77777777" w:rsidR="00535F03" w:rsidRDefault="00535F03" w:rsidP="00535F03"/>
    <w:p w14:paraId="003E37E6" w14:textId="77777777" w:rsidR="00535F03" w:rsidRDefault="00535F03" w:rsidP="00535F03">
      <w:r>
        <w:t>---</w:t>
      </w:r>
    </w:p>
    <w:p w14:paraId="6DF314F2" w14:textId="77777777" w:rsidR="00535F03" w:rsidRDefault="00535F03" w:rsidP="00535F03"/>
    <w:p w14:paraId="21777011" w14:textId="77777777" w:rsidR="00535F03" w:rsidRDefault="00535F03" w:rsidP="00535F03">
      <w:r>
        <w:t>==================================================</w:t>
      </w:r>
    </w:p>
    <w:p w14:paraId="7E131077" w14:textId="77777777" w:rsidR="00535F03" w:rsidRDefault="00535F03" w:rsidP="00535F03">
      <w:r>
        <w:t>13. FRONTEND PRACTICAL RULES</w:t>
      </w:r>
    </w:p>
    <w:p w14:paraId="3C6BB2B2" w14:textId="77777777" w:rsidR="00535F03" w:rsidRDefault="00535F03" w:rsidP="00535F03"/>
    <w:p w14:paraId="0AB32E1C" w14:textId="77777777" w:rsidR="00535F03" w:rsidRDefault="00535F03" w:rsidP="00535F03">
      <w:r>
        <w:t>Always include:</w:t>
      </w:r>
    </w:p>
    <w:p w14:paraId="16FC9AAD" w14:textId="77777777" w:rsidR="00535F03" w:rsidRDefault="00535F03" w:rsidP="00535F03"/>
    <w:p w14:paraId="73C6A2A8" w14:textId="77777777" w:rsidR="00535F03" w:rsidRDefault="00535F03" w:rsidP="00535F03">
      <w:r>
        <w:t>- loading spinner</w:t>
      </w:r>
    </w:p>
    <w:p w14:paraId="265AEFA2" w14:textId="77777777" w:rsidR="00535F03" w:rsidRDefault="00535F03" w:rsidP="00535F03">
      <w:r>
        <w:lastRenderedPageBreak/>
        <w:t>- empty state</w:t>
      </w:r>
    </w:p>
    <w:p w14:paraId="09A7E336" w14:textId="77777777" w:rsidR="00535F03" w:rsidRDefault="00535F03" w:rsidP="00535F03">
      <w:r>
        <w:t>- error state</w:t>
      </w:r>
    </w:p>
    <w:p w14:paraId="08C43B6E" w14:textId="77777777" w:rsidR="00535F03" w:rsidRDefault="00535F03" w:rsidP="00535F03">
      <w:r>
        <w:t>- mobile responsive</w:t>
      </w:r>
    </w:p>
    <w:p w14:paraId="6B288FE6" w14:textId="77777777" w:rsidR="00535F03" w:rsidRDefault="00535F03" w:rsidP="00535F03">
      <w:r>
        <w:t>- reusable components</w:t>
      </w:r>
    </w:p>
    <w:p w14:paraId="0E255974" w14:textId="77777777" w:rsidR="00535F03" w:rsidRDefault="00535F03" w:rsidP="00535F03">
      <w:r>
        <w:t>- form validation</w:t>
      </w:r>
    </w:p>
    <w:p w14:paraId="49E56406" w14:textId="77777777" w:rsidR="00535F03" w:rsidRDefault="00535F03" w:rsidP="00535F03">
      <w:r>
        <w:t>- disable submit while loading</w:t>
      </w:r>
    </w:p>
    <w:p w14:paraId="003B0C75" w14:textId="77777777" w:rsidR="00535F03" w:rsidRDefault="00535F03" w:rsidP="00535F03"/>
    <w:p w14:paraId="7459828C" w14:textId="77777777" w:rsidR="00535F03" w:rsidRDefault="00535F03" w:rsidP="00535F03">
      <w:r>
        <w:t>Bad:</w:t>
      </w:r>
    </w:p>
    <w:p w14:paraId="28F22ED9" w14:textId="77777777" w:rsidR="00535F03" w:rsidRDefault="00535F03" w:rsidP="00535F03">
      <w:r>
        <w:t>blank screen during fetch</w:t>
      </w:r>
    </w:p>
    <w:p w14:paraId="6DFBF19A" w14:textId="77777777" w:rsidR="00535F03" w:rsidRDefault="00535F03" w:rsidP="00535F03"/>
    <w:p w14:paraId="757098AE" w14:textId="77777777" w:rsidR="00535F03" w:rsidRDefault="00535F03" w:rsidP="00535F03">
      <w:r>
        <w:t>Good:</w:t>
      </w:r>
    </w:p>
    <w:p w14:paraId="7B9E2F16" w14:textId="77777777" w:rsidR="00535F03" w:rsidRDefault="00535F03" w:rsidP="00535F03">
      <w:r>
        <w:t>Loading...</w:t>
      </w:r>
    </w:p>
    <w:p w14:paraId="7E816423" w14:textId="77777777" w:rsidR="00535F03" w:rsidRDefault="00535F03" w:rsidP="00535F03">
      <w:r>
        <w:t>No data found</w:t>
      </w:r>
    </w:p>
    <w:p w14:paraId="44EB8A60" w14:textId="77777777" w:rsidR="00535F03" w:rsidRDefault="00535F03" w:rsidP="00535F03">
      <w:r>
        <w:t>Retry button</w:t>
      </w:r>
    </w:p>
    <w:p w14:paraId="1B2861DD" w14:textId="77777777" w:rsidR="00535F03" w:rsidRDefault="00535F03" w:rsidP="00535F03"/>
    <w:p w14:paraId="773F1EB8" w14:textId="77777777" w:rsidR="00535F03" w:rsidRDefault="00535F03" w:rsidP="00535F03">
      <w:r>
        <w:t>---</w:t>
      </w:r>
    </w:p>
    <w:p w14:paraId="4B8A64F7" w14:textId="77777777" w:rsidR="00535F03" w:rsidRDefault="00535F03" w:rsidP="00535F03"/>
    <w:p w14:paraId="175035C5" w14:textId="77777777" w:rsidR="00535F03" w:rsidRDefault="00535F03" w:rsidP="00535F03">
      <w:r>
        <w:t>==================================================</w:t>
      </w:r>
    </w:p>
    <w:p w14:paraId="7B2B7877" w14:textId="77777777" w:rsidR="00535F03" w:rsidRDefault="00535F03" w:rsidP="00535F03">
      <w:r>
        <w:t>14. BACKEND PRACTICAL RULES</w:t>
      </w:r>
    </w:p>
    <w:p w14:paraId="4DB96C62" w14:textId="77777777" w:rsidR="00535F03" w:rsidRDefault="00535F03" w:rsidP="00535F03"/>
    <w:p w14:paraId="5D7FCEE1" w14:textId="77777777" w:rsidR="00535F03" w:rsidRDefault="00535F03" w:rsidP="00535F03">
      <w:r>
        <w:t>Always include:</w:t>
      </w:r>
    </w:p>
    <w:p w14:paraId="0B30816E" w14:textId="77777777" w:rsidR="00535F03" w:rsidRDefault="00535F03" w:rsidP="00535F03"/>
    <w:p w14:paraId="5EE21DD2" w14:textId="77777777" w:rsidR="00535F03" w:rsidRDefault="00535F03" w:rsidP="00535F03">
      <w:r>
        <w:t>- request validation</w:t>
      </w:r>
    </w:p>
    <w:p w14:paraId="239ED85C" w14:textId="77777777" w:rsidR="00535F03" w:rsidRDefault="00535F03" w:rsidP="00535F03">
      <w:r>
        <w:t>- status codes</w:t>
      </w:r>
    </w:p>
    <w:p w14:paraId="1FDEF773" w14:textId="77777777" w:rsidR="00535F03" w:rsidRDefault="00535F03" w:rsidP="00535F03">
      <w:r>
        <w:t>- logging</w:t>
      </w:r>
    </w:p>
    <w:p w14:paraId="47C7A8D4" w14:textId="77777777" w:rsidR="00535F03" w:rsidRDefault="00535F03" w:rsidP="00535F03">
      <w:r>
        <w:lastRenderedPageBreak/>
        <w:t>- pagination</w:t>
      </w:r>
    </w:p>
    <w:p w14:paraId="51A4B3BE" w14:textId="77777777" w:rsidR="00535F03" w:rsidRDefault="00535F03" w:rsidP="00535F03">
      <w:r>
        <w:t>- retries</w:t>
      </w:r>
    </w:p>
    <w:p w14:paraId="36905AFD" w14:textId="77777777" w:rsidR="00535F03" w:rsidRDefault="00535F03" w:rsidP="00535F03">
      <w:r>
        <w:t>- transactions</w:t>
      </w:r>
    </w:p>
    <w:p w14:paraId="5AFF6304" w14:textId="77777777" w:rsidR="00535F03" w:rsidRDefault="00535F03" w:rsidP="00535F03">
      <w:r>
        <w:t>- API docs</w:t>
      </w:r>
    </w:p>
    <w:p w14:paraId="128678C2" w14:textId="77777777" w:rsidR="00535F03" w:rsidRDefault="00535F03" w:rsidP="00535F03"/>
    <w:p w14:paraId="4BD357F5" w14:textId="77777777" w:rsidR="00535F03" w:rsidRDefault="00535F03" w:rsidP="00535F03">
      <w:r>
        <w:t>Example:</w:t>
      </w:r>
    </w:p>
    <w:p w14:paraId="05E235AA" w14:textId="77777777" w:rsidR="00535F03" w:rsidRDefault="00535F03" w:rsidP="00535F03"/>
    <w:p w14:paraId="52315E33" w14:textId="77777777" w:rsidR="00535F03" w:rsidRDefault="00535F03" w:rsidP="00535F03">
      <w:r>
        <w:t>201 Created</w:t>
      </w:r>
    </w:p>
    <w:p w14:paraId="4AF7A125" w14:textId="77777777" w:rsidR="00535F03" w:rsidRDefault="00535F03" w:rsidP="00535F03">
      <w:r>
        <w:t>400 Bad Request</w:t>
      </w:r>
    </w:p>
    <w:p w14:paraId="18EDE162" w14:textId="77777777" w:rsidR="00535F03" w:rsidRDefault="00535F03" w:rsidP="00535F03">
      <w:r>
        <w:t>401 Unauthorized</w:t>
      </w:r>
    </w:p>
    <w:p w14:paraId="78EC3760" w14:textId="77777777" w:rsidR="00535F03" w:rsidRDefault="00535F03" w:rsidP="00535F03">
      <w:r>
        <w:t>500 Internal Error</w:t>
      </w:r>
    </w:p>
    <w:p w14:paraId="191568B8" w14:textId="77777777" w:rsidR="00535F03" w:rsidRDefault="00535F03" w:rsidP="00535F03"/>
    <w:p w14:paraId="655F24A5" w14:textId="77777777" w:rsidR="00535F03" w:rsidRDefault="00535F03" w:rsidP="00535F03">
      <w:r>
        <w:t>---</w:t>
      </w:r>
    </w:p>
    <w:p w14:paraId="0E0DCAED" w14:textId="77777777" w:rsidR="00535F03" w:rsidRDefault="00535F03" w:rsidP="00535F03"/>
    <w:p w14:paraId="422E98AD" w14:textId="77777777" w:rsidR="00535F03" w:rsidRDefault="00535F03" w:rsidP="00535F03">
      <w:r>
        <w:t>==================================================</w:t>
      </w:r>
    </w:p>
    <w:p w14:paraId="10A3EFA1" w14:textId="77777777" w:rsidR="00535F03" w:rsidRDefault="00535F03" w:rsidP="00535F03">
      <w:r>
        <w:t>15. AI PROJECT PRACTICAL RULES</w:t>
      </w:r>
    </w:p>
    <w:p w14:paraId="7C2CB19A" w14:textId="77777777" w:rsidR="00535F03" w:rsidRDefault="00535F03" w:rsidP="00535F03"/>
    <w:p w14:paraId="59A65109" w14:textId="77777777" w:rsidR="00535F03" w:rsidRDefault="00535F03" w:rsidP="00535F03">
      <w:r>
        <w:t xml:space="preserve">If AI </w:t>
      </w:r>
      <w:proofErr w:type="spellStart"/>
      <w:r>
        <w:t>chatbot</w:t>
      </w:r>
      <w:proofErr w:type="spellEnd"/>
      <w:r>
        <w:t>/project:</w:t>
      </w:r>
    </w:p>
    <w:p w14:paraId="5C7FBC48" w14:textId="77777777" w:rsidR="00535F03" w:rsidRDefault="00535F03" w:rsidP="00535F03"/>
    <w:p w14:paraId="2B66F338" w14:textId="77777777" w:rsidR="00535F03" w:rsidRDefault="00535F03" w:rsidP="00535F03">
      <w:r>
        <w:t>- separate prompts in files</w:t>
      </w:r>
    </w:p>
    <w:p w14:paraId="278D75C0" w14:textId="77777777" w:rsidR="00535F03" w:rsidRDefault="00535F03" w:rsidP="00535F03">
      <w:r>
        <w:t>- token efficient prompts</w:t>
      </w:r>
    </w:p>
    <w:p w14:paraId="78EB0862" w14:textId="77777777" w:rsidR="00535F03" w:rsidRDefault="00535F03" w:rsidP="00535F03">
      <w:r>
        <w:t>- retries on failures</w:t>
      </w:r>
    </w:p>
    <w:p w14:paraId="6BAD9C4C" w14:textId="77777777" w:rsidR="00535F03" w:rsidRDefault="00535F03" w:rsidP="00535F03">
      <w:r>
        <w:t>- moderation / guardrails</w:t>
      </w:r>
    </w:p>
    <w:p w14:paraId="7E5203D2" w14:textId="77777777" w:rsidR="00535F03" w:rsidRDefault="00535F03" w:rsidP="00535F03">
      <w:r>
        <w:t>- logs</w:t>
      </w:r>
    </w:p>
    <w:p w14:paraId="2B698501" w14:textId="77777777" w:rsidR="00535F03" w:rsidRDefault="00535F03" w:rsidP="00535F03">
      <w:r>
        <w:t>- fallback response</w:t>
      </w:r>
    </w:p>
    <w:p w14:paraId="0A2038A1" w14:textId="77777777" w:rsidR="00535F03" w:rsidRDefault="00535F03" w:rsidP="00535F03">
      <w:r>
        <w:lastRenderedPageBreak/>
        <w:t>- vector DB abstraction</w:t>
      </w:r>
    </w:p>
    <w:p w14:paraId="112933FC" w14:textId="77777777" w:rsidR="00535F03" w:rsidRDefault="00535F03" w:rsidP="00535F03"/>
    <w:p w14:paraId="74BC0690" w14:textId="77777777" w:rsidR="00535F03" w:rsidRDefault="00535F03" w:rsidP="00535F03">
      <w:r>
        <w:t>---</w:t>
      </w:r>
    </w:p>
    <w:p w14:paraId="6C54AF1B" w14:textId="77777777" w:rsidR="00535F03" w:rsidRDefault="00535F03" w:rsidP="00535F03"/>
    <w:p w14:paraId="07CE9520" w14:textId="77777777" w:rsidR="00535F03" w:rsidRDefault="00535F03" w:rsidP="00535F03">
      <w:r>
        <w:t>==================================================</w:t>
      </w:r>
    </w:p>
    <w:p w14:paraId="1B3B98E9" w14:textId="77777777" w:rsidR="00535F03" w:rsidRDefault="00535F03" w:rsidP="00535F03">
      <w:r>
        <w:t>16. OUTPUT FORMAT REQUIRED</w:t>
      </w:r>
    </w:p>
    <w:p w14:paraId="5865E388" w14:textId="77777777" w:rsidR="00535F03" w:rsidRDefault="00535F03" w:rsidP="00535F03"/>
    <w:p w14:paraId="57D6BDC8" w14:textId="77777777" w:rsidR="00535F03" w:rsidRDefault="00535F03" w:rsidP="00535F03">
      <w:r>
        <w:t>Always provide:</w:t>
      </w:r>
    </w:p>
    <w:p w14:paraId="643B98A4" w14:textId="77777777" w:rsidR="00535F03" w:rsidRDefault="00535F03" w:rsidP="00535F03"/>
    <w:p w14:paraId="5D5BB680" w14:textId="77777777" w:rsidR="00535F03" w:rsidRDefault="00535F03" w:rsidP="00535F03">
      <w:r>
        <w:t>1. Tech stack chosen</w:t>
      </w:r>
    </w:p>
    <w:p w14:paraId="22752E0F" w14:textId="77777777" w:rsidR="00535F03" w:rsidRDefault="00535F03" w:rsidP="00535F03">
      <w:r>
        <w:t>2. Why chosen</w:t>
      </w:r>
    </w:p>
    <w:p w14:paraId="0474BBF6" w14:textId="77777777" w:rsidR="00535F03" w:rsidRDefault="00535F03" w:rsidP="00535F03">
      <w:r>
        <w:t>3. Folder structure</w:t>
      </w:r>
    </w:p>
    <w:p w14:paraId="0D5B7CED" w14:textId="77777777" w:rsidR="00535F03" w:rsidRDefault="00535F03" w:rsidP="00535F03">
      <w:r>
        <w:t>4. Full code</w:t>
      </w:r>
    </w:p>
    <w:p w14:paraId="09D43830" w14:textId="77777777" w:rsidR="00535F03" w:rsidRDefault="00535F03" w:rsidP="00535F03">
      <w:r>
        <w:t>5. Run steps</w:t>
      </w:r>
    </w:p>
    <w:p w14:paraId="2D7C43BC" w14:textId="77777777" w:rsidR="00535F03" w:rsidRDefault="00535F03" w:rsidP="00535F03">
      <w:r>
        <w:t>6. .</w:t>
      </w:r>
      <w:proofErr w:type="spellStart"/>
      <w:r>
        <w:t>env</w:t>
      </w:r>
      <w:proofErr w:type="spellEnd"/>
      <w:r>
        <w:t xml:space="preserve"> example</w:t>
      </w:r>
    </w:p>
    <w:p w14:paraId="133F42EA" w14:textId="77777777" w:rsidR="00535F03" w:rsidRDefault="00535F03" w:rsidP="00535F03">
      <w:r>
        <w:t>7. Test cases</w:t>
      </w:r>
    </w:p>
    <w:p w14:paraId="7CF6C6A6" w14:textId="77777777" w:rsidR="00535F03" w:rsidRDefault="00535F03" w:rsidP="00535F03">
      <w:r>
        <w:t>8. Security notes</w:t>
      </w:r>
    </w:p>
    <w:p w14:paraId="222FBEA0" w14:textId="77777777" w:rsidR="00535F03" w:rsidRDefault="00535F03" w:rsidP="00535F03">
      <w:r>
        <w:t>9. Scaling next steps</w:t>
      </w:r>
    </w:p>
    <w:p w14:paraId="1CB0BE65" w14:textId="77777777" w:rsidR="00535F03" w:rsidRDefault="00535F03" w:rsidP="00535F03">
      <w:r>
        <w:t>10. Refactor ideas</w:t>
      </w:r>
    </w:p>
    <w:p w14:paraId="4384D9FF" w14:textId="77777777" w:rsidR="00535F03" w:rsidRDefault="00535F03" w:rsidP="00535F03"/>
    <w:p w14:paraId="5AABD30B" w14:textId="77777777" w:rsidR="00535F03" w:rsidRDefault="00535F03" w:rsidP="00535F03">
      <w:r>
        <w:t>---</w:t>
      </w:r>
    </w:p>
    <w:p w14:paraId="0CCC2ACF" w14:textId="77777777" w:rsidR="00535F03" w:rsidRDefault="00535F03" w:rsidP="00535F03"/>
    <w:p w14:paraId="0F930A90" w14:textId="77777777" w:rsidR="00535F03" w:rsidRDefault="00535F03" w:rsidP="00535F03">
      <w:r>
        <w:t>==================================================</w:t>
      </w:r>
    </w:p>
    <w:p w14:paraId="1708F51B" w14:textId="77777777" w:rsidR="00535F03" w:rsidRDefault="00535F03" w:rsidP="00535F03">
      <w:r>
        <w:t>17. FINAL SELF CHECK</w:t>
      </w:r>
    </w:p>
    <w:p w14:paraId="4DAFC887" w14:textId="77777777" w:rsidR="00535F03" w:rsidRDefault="00535F03" w:rsidP="00535F03"/>
    <w:p w14:paraId="6BACB3F7" w14:textId="77777777" w:rsidR="00535F03" w:rsidRDefault="00535F03" w:rsidP="00535F03">
      <w:r>
        <w:lastRenderedPageBreak/>
        <w:t>Before giving answer ask silently:</w:t>
      </w:r>
    </w:p>
    <w:p w14:paraId="5B80EB29" w14:textId="77777777" w:rsidR="00535F03" w:rsidRDefault="00535F03" w:rsidP="00535F03"/>
    <w:p w14:paraId="7BCA7B67" w14:textId="77777777" w:rsidR="00535F03" w:rsidRDefault="00535F03" w:rsidP="00535F03">
      <w:r>
        <w:t>- Would a real company ship this?</w:t>
      </w:r>
    </w:p>
    <w:p w14:paraId="21ED13C2" w14:textId="77777777" w:rsidR="00535F03" w:rsidRDefault="00535F03" w:rsidP="00535F03">
      <w:r>
        <w:t>- Is naming clear?</w:t>
      </w:r>
    </w:p>
    <w:p w14:paraId="1F1BBE30" w14:textId="77777777" w:rsidR="00535F03" w:rsidRDefault="00535F03" w:rsidP="00535F03">
      <w:r>
        <w:t>- Any duplicated logic?</w:t>
      </w:r>
    </w:p>
    <w:p w14:paraId="065C0092" w14:textId="77777777" w:rsidR="00535F03" w:rsidRDefault="00535F03" w:rsidP="00535F03">
      <w:r>
        <w:t>- Is it secure?</w:t>
      </w:r>
    </w:p>
    <w:p w14:paraId="128E9F4F" w14:textId="77777777" w:rsidR="00535F03" w:rsidRDefault="00535F03" w:rsidP="00535F03">
      <w:r>
        <w:t>- Easy to maintain?</w:t>
      </w:r>
    </w:p>
    <w:p w14:paraId="04824B02" w14:textId="77777777" w:rsidR="00535F03" w:rsidRDefault="00535F03" w:rsidP="00535F03">
      <w:r>
        <w:t>- Easy for team to read?</w:t>
      </w:r>
    </w:p>
    <w:p w14:paraId="15842CC6" w14:textId="77777777" w:rsidR="00535F03" w:rsidRDefault="00535F03" w:rsidP="00535F03">
      <w:r>
        <w:t>- Scalable enough for v1?</w:t>
      </w:r>
    </w:p>
    <w:p w14:paraId="0AB65F61" w14:textId="77777777" w:rsidR="00535F03" w:rsidRDefault="00535F03" w:rsidP="00535F03"/>
    <w:p w14:paraId="1175CF9A" w14:textId="77777777" w:rsidR="00535F03" w:rsidRDefault="00535F03" w:rsidP="00535F03">
      <w:r>
        <w:t>If no → improve first.</w:t>
      </w:r>
    </w:p>
    <w:p w14:paraId="6FAA05BC" w14:textId="77777777" w:rsidR="00535F03" w:rsidRDefault="00535F03" w:rsidP="00535F03"/>
    <w:p w14:paraId="68AADF60" w14:textId="77777777" w:rsidR="00535F03" w:rsidRDefault="00535F03" w:rsidP="00535F03">
      <w:r>
        <w:t>==================================================</w:t>
      </w:r>
    </w:p>
    <w:p w14:paraId="7E485D3B" w14:textId="77777777" w:rsidR="00535F03" w:rsidRDefault="00535F03" w:rsidP="00535F03"/>
    <w:p w14:paraId="31439907" w14:textId="392DAE33" w:rsidR="00535F03" w:rsidRPr="00535F03" w:rsidRDefault="00535F03" w:rsidP="00535F03">
      <w:r>
        <w:t>Now generate the best practical solution.</w:t>
      </w:r>
    </w:p>
    <w:sectPr w:rsidR="00535F03" w:rsidRPr="00535F03">
      <w:footerReference w:type="default" r:id="rId7"/>
      <w:pgSz w:w="12240" w:h="15840"/>
      <w:pgMar w:top="115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CF542" w14:textId="77777777" w:rsidR="00535F03" w:rsidRDefault="00535F03">
      <w:pPr>
        <w:spacing w:after="0" w:line="240" w:lineRule="auto"/>
      </w:pPr>
      <w:r>
        <w:separator/>
      </w:r>
    </w:p>
    <w:p w14:paraId="04A9BFB8" w14:textId="77777777" w:rsidR="00535F03" w:rsidRDefault="00535F03"/>
    <w:p w14:paraId="7F2CA80B" w14:textId="77777777" w:rsidR="00535F03" w:rsidRDefault="00535F03"/>
  </w:endnote>
  <w:endnote w:type="continuationSeparator" w:id="0">
    <w:p w14:paraId="44680031" w14:textId="77777777" w:rsidR="00535F03" w:rsidRDefault="00535F03">
      <w:pPr>
        <w:spacing w:after="0" w:line="240" w:lineRule="auto"/>
      </w:pPr>
      <w:r>
        <w:continuationSeparator/>
      </w:r>
    </w:p>
    <w:p w14:paraId="64DC26B3" w14:textId="77777777" w:rsidR="00535F03" w:rsidRDefault="00535F03"/>
    <w:p w14:paraId="6CC58521" w14:textId="77777777" w:rsidR="00535F03" w:rsidRDefault="00535F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7815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E89647" w14:textId="77777777" w:rsidR="008C79BF" w:rsidRDefault="002534F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A0DB1" w14:textId="77777777" w:rsidR="00535F03" w:rsidRDefault="00535F03">
      <w:pPr>
        <w:spacing w:after="0" w:line="240" w:lineRule="auto"/>
      </w:pPr>
      <w:r>
        <w:separator/>
      </w:r>
    </w:p>
    <w:p w14:paraId="4A5C2427" w14:textId="77777777" w:rsidR="00535F03" w:rsidRDefault="00535F03"/>
    <w:p w14:paraId="4BE3D8BD" w14:textId="77777777" w:rsidR="00535F03" w:rsidRDefault="00535F03"/>
  </w:footnote>
  <w:footnote w:type="continuationSeparator" w:id="0">
    <w:p w14:paraId="0B1BE71D" w14:textId="77777777" w:rsidR="00535F03" w:rsidRDefault="00535F03">
      <w:pPr>
        <w:spacing w:after="0" w:line="240" w:lineRule="auto"/>
      </w:pPr>
      <w:r>
        <w:continuationSeparator/>
      </w:r>
    </w:p>
    <w:p w14:paraId="487DFC68" w14:textId="77777777" w:rsidR="00535F03" w:rsidRDefault="00535F03"/>
    <w:p w14:paraId="2448F674" w14:textId="77777777" w:rsidR="00535F03" w:rsidRDefault="00535F0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AB8A8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E8ED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4E5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07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A55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2E5C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0D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B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6201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9" w15:restartNumberingAfterBreak="0">
    <w:nsid w:val="FFFFFF89"/>
    <w:multiLevelType w:val="singleLevel"/>
    <w:tmpl w:val="71E4D62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10" w15:restartNumberingAfterBreak="0">
    <w:nsid w:val="26DA33D1"/>
    <w:multiLevelType w:val="hybridMultilevel"/>
    <w:tmpl w:val="9F16C02E"/>
    <w:lvl w:ilvl="0" w:tplc="2D128166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B1C5A"/>
    <w:multiLevelType w:val="hybridMultilevel"/>
    <w:tmpl w:val="A3127486"/>
    <w:lvl w:ilvl="0" w:tplc="A96E589A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266CBF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452419">
    <w:abstractNumId w:val="9"/>
  </w:num>
  <w:num w:numId="2" w16cid:durableId="2065788945">
    <w:abstractNumId w:val="8"/>
  </w:num>
  <w:num w:numId="3" w16cid:durableId="1969161138">
    <w:abstractNumId w:val="7"/>
  </w:num>
  <w:num w:numId="4" w16cid:durableId="345984584">
    <w:abstractNumId w:val="6"/>
  </w:num>
  <w:num w:numId="5" w16cid:durableId="1841700281">
    <w:abstractNumId w:val="5"/>
  </w:num>
  <w:num w:numId="6" w16cid:durableId="1833519721">
    <w:abstractNumId w:val="4"/>
  </w:num>
  <w:num w:numId="7" w16cid:durableId="1915702544">
    <w:abstractNumId w:val="3"/>
  </w:num>
  <w:num w:numId="8" w16cid:durableId="218829406">
    <w:abstractNumId w:val="2"/>
  </w:num>
  <w:num w:numId="9" w16cid:durableId="743916530">
    <w:abstractNumId w:val="1"/>
  </w:num>
  <w:num w:numId="10" w16cid:durableId="810486266">
    <w:abstractNumId w:val="0"/>
  </w:num>
  <w:num w:numId="11" w16cid:durableId="118650487">
    <w:abstractNumId w:val="11"/>
  </w:num>
  <w:num w:numId="12" w16cid:durableId="1445615913">
    <w:abstractNumId w:val="9"/>
    <w:lvlOverride w:ilvl="0">
      <w:startOverride w:val="1"/>
    </w:lvlOverride>
  </w:num>
  <w:num w:numId="13" w16cid:durableId="597179836">
    <w:abstractNumId w:val="10"/>
  </w:num>
  <w:num w:numId="14" w16cid:durableId="7529740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03"/>
    <w:rsid w:val="00535F03"/>
    <w:rsid w:val="008C79BF"/>
    <w:rsid w:val="00A75EFC"/>
    <w:rsid w:val="00B94EB9"/>
    <w:rsid w:val="00BC3943"/>
    <w:rsid w:val="00F77E89"/>
    <w:rsid w:val="00FB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E64BB"/>
  <w15:chartTrackingRefBased/>
  <w15:docId w15:val="{1BA176C0-C9B7-C540-9733-EFB5F8A8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60"/>
      <w:outlineLvl w:val="4"/>
    </w:pPr>
    <w:rPr>
      <w:rFonts w:asciiTheme="majorHAnsi" w:eastAsiaTheme="majorEastAsia" w:hAnsiTheme="majorHAnsi" w:cstheme="majorBidi"/>
      <w:b/>
      <w:color w:val="266CBF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60"/>
      <w:outlineLvl w:val="5"/>
    </w:pPr>
    <w:rPr>
      <w:rFonts w:asciiTheme="majorHAnsi" w:eastAsiaTheme="majorEastAsia" w:hAnsiTheme="majorHAnsi" w:cstheme="majorBidi"/>
      <w:b/>
      <w:i/>
      <w:color w:val="266CBF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6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6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paragraph" w:styleId="Title">
    <w:name w:val="Title"/>
    <w:basedOn w:val="Normal"/>
    <w:link w:val="TitleChar"/>
    <w:uiPriority w:val="10"/>
    <w:semiHidden/>
    <w:unhideWhenUsed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10"/>
    <w:qFormat/>
    <w:pPr>
      <w:numPr>
        <w:numId w:val="13"/>
      </w:numPr>
    </w:p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 w:line="240" w:lineRule="auto"/>
      <w:contextualSpacing/>
    </w:pPr>
    <w:rPr>
      <w:rFonts w:eastAsiaTheme="minorEastAsia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sz w:val="3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266CBF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266CBF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66CBF" w:themeColor="accent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i/>
      <w:color w:val="266CBF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</w:pPr>
    <w:rPr>
      <w:b/>
      <w:i/>
      <w:iCs/>
      <w:color w:val="266CBF" w:themeColor="accent1"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66CBF" w:themeColor="accent1"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595959" w:themeColor="text1" w:themeTint="A6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Number">
    <w:name w:val="List Number"/>
    <w:basedOn w:val="Normal"/>
    <w:uiPriority w:val="10"/>
    <w:unhideWhenUsed/>
    <w:qFormat/>
    <w:pPr>
      <w:numPr>
        <w:numId w:val="14"/>
      </w:numPr>
    </w:p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styleId="Hyperlink">
    <w:name w:val="Hyperlink"/>
    <w:basedOn w:val="DefaultParagraphFont"/>
    <w:uiPriority w:val="99"/>
    <w:unhideWhenUsed/>
    <w:rPr>
      <w:color w:val="266CB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FD064E31-B4FD-444D-A644-390A93829401%7dtf50002046.dotx" TargetMode="External" /></Relationships>
</file>

<file path=word/theme/theme1.xml><?xml version="1.0" encoding="utf-8"?>
<a:theme xmlns:a="http://schemas.openxmlformats.org/drawingml/2006/main" name="Office Theme">
  <a:themeElements>
    <a:clrScheme name="Make a List">
      <a:dk1>
        <a:sysClr val="windowText" lastClr="000000"/>
      </a:dk1>
      <a:lt1>
        <a:sysClr val="window" lastClr="FFFFFF"/>
      </a:lt1>
      <a:dk2>
        <a:srgbClr val="081424"/>
      </a:dk2>
      <a:lt2>
        <a:srgbClr val="EBEBEB"/>
      </a:lt2>
      <a:accent1>
        <a:srgbClr val="266CBF"/>
      </a:accent1>
      <a:accent2>
        <a:srgbClr val="EF8271"/>
      </a:accent2>
      <a:accent3>
        <a:srgbClr val="5DB372"/>
      </a:accent3>
      <a:accent4>
        <a:srgbClr val="E5C34E"/>
      </a:accent4>
      <a:accent5>
        <a:srgbClr val="F18846"/>
      </a:accent5>
      <a:accent6>
        <a:srgbClr val="8956A5"/>
      </a:accent6>
      <a:hlink>
        <a:srgbClr val="266CBF"/>
      </a:hlink>
      <a:folHlink>
        <a:srgbClr val="8956A5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{FD064E31-B4FD-444D-A644-390A93829401}tf50002046.dotx</Template>
  <TotalTime>0</TotalTime>
  <Pages>15</Pages>
  <Words>825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Binod Kumar</dc:creator>
  <cp:keywords/>
  <dc:description/>
  <cp:lastModifiedBy>Binod Kumar</cp:lastModifiedBy>
  <cp:revision>2</cp:revision>
  <dcterms:created xsi:type="dcterms:W3CDTF">2026-04-26T00:52:00Z</dcterms:created>
  <dcterms:modified xsi:type="dcterms:W3CDTF">2026-04-26T00:52:00Z</dcterms:modified>
</cp:coreProperties>
</file>